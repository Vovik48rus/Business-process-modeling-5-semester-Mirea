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017E0B78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347A9A88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3D53FA8B" wp14:editId="2194472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72407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2FFD2936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5B8AB5C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36CCCE4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23746BDD" wp14:editId="445AC2BE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6AB281A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E22C32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36A4798B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5ED797F2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0FECFF93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12156A05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5A90FD75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075861D3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AD99D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F3C42A" w14:textId="3E857989" w:rsidR="00282B48" w:rsidRPr="001A1064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1A1064">
        <w:rPr>
          <w:rFonts w:cs="Times New Roman"/>
          <w:b/>
          <w:sz w:val="32"/>
          <w:szCs w:val="32"/>
          <w:lang w:val="en-US"/>
        </w:rPr>
        <w:t>19</w:t>
      </w:r>
    </w:p>
    <w:p w14:paraId="0CB97127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41369C3E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14BD6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186CC96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21B3122E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6DCD288E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7299B21D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0D52FD59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3CDE7B8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4D3F5403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4F02159E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7B6353A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2C8C501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DE91491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11C6B779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0F796AA9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3FFD96BB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E8C6CC1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6C352CBC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4E6A18BA" w14:textId="77777777" w:rsidTr="00A049F9">
        <w:tc>
          <w:tcPr>
            <w:tcW w:w="2547" w:type="dxa"/>
          </w:tcPr>
          <w:p w14:paraId="1E0428D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209F7CCD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21837CE5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4C5B2E6A" w14:textId="4EC0A9BA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3348B1">
              <w:rPr>
                <w:rFonts w:cs="Times New Roman"/>
              </w:rPr>
              <w:t>26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</w:t>
            </w:r>
            <w:r w:rsidR="003348B1">
              <w:rPr>
                <w:rFonts w:cs="Times New Roman"/>
              </w:rPr>
              <w:t xml:space="preserve">ноябрь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1106E73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57438770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54AFB4CB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3B7B92B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A47964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575C7B0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1E9A57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B7CECB1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129119D2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39846C2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3DF6687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0C6D3205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5424AFA6" w14:textId="77777777" w:rsidR="00A272EE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</w:p>
    <w:p w14:paraId="1E73583C" w14:textId="400AD4AA" w:rsidR="00A34808" w:rsidRPr="005B79D8" w:rsidRDefault="003E29BE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3E29BE">
        <w:rPr>
          <w:rFonts w:ascii="Times New Roman" w:hAnsi="Times New Roman" w:cs="Times New Roman"/>
          <w:bCs/>
          <w:sz w:val="28"/>
          <w:szCs w:val="28"/>
        </w:rPr>
        <w:t>оздание дерева функций в методологии ARIS.</w:t>
      </w:r>
    </w:p>
    <w:p w14:paraId="4A0CC2F9" w14:textId="77777777" w:rsidR="004519FA" w:rsidRDefault="008008A5" w:rsidP="00A348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66A0A7BE" w14:textId="442D6730" w:rsidR="00A34808" w:rsidRPr="00A34808" w:rsidRDefault="003E29BE" w:rsidP="00A348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3E29BE">
        <w:rPr>
          <w:rFonts w:ascii="Times New Roman" w:hAnsi="Times New Roman" w:cs="Times New Roman"/>
          <w:bCs/>
          <w:sz w:val="28"/>
          <w:szCs w:val="28"/>
        </w:rPr>
        <w:t>а основе выбранного процесса создать дерево функций;</w:t>
      </w:r>
    </w:p>
    <w:p w14:paraId="3C500355" w14:textId="77777777" w:rsidR="00773334" w:rsidRDefault="00773334" w:rsidP="009B4572">
      <w:pPr>
        <w:pStyle w:val="1"/>
      </w:pPr>
      <w:r>
        <w:rPr>
          <w:b/>
        </w:rPr>
        <w:t>Результат работы:</w:t>
      </w:r>
    </w:p>
    <w:p w14:paraId="649CAF84" w14:textId="15A0B3FA" w:rsidR="00A34808" w:rsidRPr="005B79D8" w:rsidRDefault="003E29BE" w:rsidP="009B4572">
      <w:pPr>
        <w:pStyle w:val="1"/>
      </w:pPr>
      <w:r>
        <w:t>П</w:t>
      </w:r>
      <w:r w:rsidRPr="003E29BE">
        <w:t>остроенный и сохраненный в файл с модели, представленный преподавателю в конце практического занятия.</w:t>
      </w:r>
    </w:p>
    <w:p w14:paraId="6A063A69" w14:textId="77777777" w:rsidR="00121551" w:rsidRDefault="009B4572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1E61D9EF" w14:textId="2AA6F65F" w:rsidR="003E29BE" w:rsidRDefault="003348B1" w:rsidP="003E29BE">
      <w:pPr>
        <w:pStyle w:val="1"/>
      </w:pPr>
      <w:r>
        <w:t>Выбранная предметная область: металлообработка.</w:t>
      </w:r>
    </w:p>
    <w:p w14:paraId="31105159" w14:textId="004AAEC0" w:rsidR="003E29BE" w:rsidRDefault="003E29BE" w:rsidP="003E29BE">
      <w:pPr>
        <w:pStyle w:val="ae"/>
      </w:pPr>
      <w:r>
        <w:rPr>
          <w:noProof/>
        </w:rPr>
        <w:lastRenderedPageBreak/>
        <w:drawing>
          <wp:inline distT="0" distB="0" distL="0" distR="0" wp14:anchorId="4C1EAF3A" wp14:editId="6AE973CC">
            <wp:extent cx="5940425" cy="8764270"/>
            <wp:effectExtent l="0" t="0" r="3175" b="0"/>
            <wp:docPr id="148118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8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599D" w14:textId="1DDAC8C8" w:rsidR="003E29BE" w:rsidRDefault="003E29BE" w:rsidP="003E29BE">
      <w:pPr>
        <w:pStyle w:val="ae"/>
      </w:pPr>
      <w:r>
        <w:t xml:space="preserve">Рисунок </w:t>
      </w:r>
      <w:r>
        <w:t>1</w:t>
      </w:r>
      <w:r>
        <w:t xml:space="preserve"> – </w:t>
      </w:r>
      <w:r w:rsidR="003348B1">
        <w:t>П</w:t>
      </w:r>
      <w:r w:rsidR="003348B1" w:rsidRPr="003348B1">
        <w:t>роцесс верхнего уровня</w:t>
      </w:r>
    </w:p>
    <w:p w14:paraId="68658FB3" w14:textId="7EB11D03" w:rsidR="003E29BE" w:rsidRDefault="003E29BE" w:rsidP="003E29BE">
      <w:pPr>
        <w:pStyle w:val="ae"/>
      </w:pPr>
      <w:r>
        <w:rPr>
          <w:noProof/>
        </w:rPr>
        <w:lastRenderedPageBreak/>
        <w:drawing>
          <wp:inline distT="0" distB="0" distL="0" distR="0" wp14:anchorId="7C16E0EF" wp14:editId="31446A8D">
            <wp:extent cx="4536831" cy="8871212"/>
            <wp:effectExtent l="0" t="0" r="0" b="6350"/>
            <wp:docPr id="1512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073" cy="8879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B7B9" w14:textId="7A4F8676" w:rsidR="005B67D9" w:rsidRPr="003348B1" w:rsidRDefault="003E29BE" w:rsidP="003348B1">
      <w:pPr>
        <w:pStyle w:val="ae"/>
      </w:pPr>
      <w:r>
        <w:t xml:space="preserve">Рисунок 2 – </w:t>
      </w:r>
      <w:r w:rsidR="003348B1">
        <w:t>Ф</w:t>
      </w:r>
      <w:r w:rsidR="003348B1" w:rsidRPr="003348B1">
        <w:t>ункциональн</w:t>
      </w:r>
      <w:r w:rsidR="003348B1">
        <w:t xml:space="preserve">ая </w:t>
      </w:r>
      <w:r w:rsidR="003348B1" w:rsidRPr="003348B1">
        <w:t>модель</w:t>
      </w:r>
      <w:r w:rsidR="00DA50D7" w:rsidRPr="00861601">
        <w:rPr>
          <w:rFonts w:cs="Times New Roman"/>
          <w:bCs/>
          <w:sz w:val="28"/>
          <w:szCs w:val="28"/>
        </w:rPr>
        <w:br w:type="page"/>
      </w:r>
    </w:p>
    <w:p w14:paraId="52C3E50F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40375AC6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26A22E1B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36CF82EC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51DE6BA7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p w14:paraId="5CD4D04A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</w:t>
      </w:r>
      <w:proofErr w:type="spellEnd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6B4792ED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33DC8B74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2EDEB6A3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2025 — 188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c.</w:t>
      </w:r>
    </w:p>
    <w:p w14:paraId="3111485C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7F11AD49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6431CEBD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65D5275D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3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7"/>
  </w:num>
  <w:num w:numId="3" w16cid:durableId="865871729">
    <w:abstractNumId w:val="22"/>
  </w:num>
  <w:num w:numId="4" w16cid:durableId="1234970855">
    <w:abstractNumId w:val="15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6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19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8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0"/>
  </w:num>
  <w:num w:numId="24" w16cid:durableId="1029333064">
    <w:abstractNumId w:val="23"/>
  </w:num>
  <w:num w:numId="25" w16cid:durableId="11159030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064"/>
    <w:rsid w:val="00006288"/>
    <w:rsid w:val="000118AA"/>
    <w:rsid w:val="00020AAC"/>
    <w:rsid w:val="000214BA"/>
    <w:rsid w:val="000D4341"/>
    <w:rsid w:val="00121551"/>
    <w:rsid w:val="00162742"/>
    <w:rsid w:val="00182315"/>
    <w:rsid w:val="001A1064"/>
    <w:rsid w:val="00204570"/>
    <w:rsid w:val="00225B66"/>
    <w:rsid w:val="00282B48"/>
    <w:rsid w:val="002C148D"/>
    <w:rsid w:val="002C29E7"/>
    <w:rsid w:val="003025AC"/>
    <w:rsid w:val="00326046"/>
    <w:rsid w:val="003348B1"/>
    <w:rsid w:val="003568D7"/>
    <w:rsid w:val="00367BF0"/>
    <w:rsid w:val="003813C1"/>
    <w:rsid w:val="003E29BE"/>
    <w:rsid w:val="00421BBE"/>
    <w:rsid w:val="004519FA"/>
    <w:rsid w:val="004B10A8"/>
    <w:rsid w:val="004B1AF0"/>
    <w:rsid w:val="004D43C5"/>
    <w:rsid w:val="00504C6E"/>
    <w:rsid w:val="00512DAD"/>
    <w:rsid w:val="00514364"/>
    <w:rsid w:val="00515276"/>
    <w:rsid w:val="00540A0E"/>
    <w:rsid w:val="005837C1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9108C"/>
    <w:rsid w:val="006B28EF"/>
    <w:rsid w:val="006C1FD4"/>
    <w:rsid w:val="006D5E7B"/>
    <w:rsid w:val="006F623D"/>
    <w:rsid w:val="00736DF6"/>
    <w:rsid w:val="007373DA"/>
    <w:rsid w:val="00773334"/>
    <w:rsid w:val="00797825"/>
    <w:rsid w:val="008008A5"/>
    <w:rsid w:val="008043D0"/>
    <w:rsid w:val="0084261A"/>
    <w:rsid w:val="00845A09"/>
    <w:rsid w:val="00861601"/>
    <w:rsid w:val="008920D1"/>
    <w:rsid w:val="00902F15"/>
    <w:rsid w:val="00945E54"/>
    <w:rsid w:val="00955C60"/>
    <w:rsid w:val="00966F0F"/>
    <w:rsid w:val="0097644D"/>
    <w:rsid w:val="009B4572"/>
    <w:rsid w:val="009D4239"/>
    <w:rsid w:val="009E64FD"/>
    <w:rsid w:val="00A00019"/>
    <w:rsid w:val="00A057F0"/>
    <w:rsid w:val="00A272EE"/>
    <w:rsid w:val="00A34808"/>
    <w:rsid w:val="00A42790"/>
    <w:rsid w:val="00A53678"/>
    <w:rsid w:val="00A53E07"/>
    <w:rsid w:val="00A62FC4"/>
    <w:rsid w:val="00AB355A"/>
    <w:rsid w:val="00AC4D1B"/>
    <w:rsid w:val="00B1190C"/>
    <w:rsid w:val="00B442F8"/>
    <w:rsid w:val="00B61F70"/>
    <w:rsid w:val="00B62FC6"/>
    <w:rsid w:val="00B77475"/>
    <w:rsid w:val="00B83D4C"/>
    <w:rsid w:val="00B97C75"/>
    <w:rsid w:val="00C46684"/>
    <w:rsid w:val="00C57B6D"/>
    <w:rsid w:val="00CC2940"/>
    <w:rsid w:val="00CE750F"/>
    <w:rsid w:val="00D159CB"/>
    <w:rsid w:val="00D167CB"/>
    <w:rsid w:val="00D45D73"/>
    <w:rsid w:val="00D7512E"/>
    <w:rsid w:val="00DA50D7"/>
    <w:rsid w:val="00DF6BE5"/>
    <w:rsid w:val="00E50009"/>
    <w:rsid w:val="00E8449B"/>
    <w:rsid w:val="00E87DBF"/>
    <w:rsid w:val="00E971B2"/>
    <w:rsid w:val="00E97546"/>
    <w:rsid w:val="00ED61D1"/>
    <w:rsid w:val="00EE3607"/>
    <w:rsid w:val="00F339A0"/>
    <w:rsid w:val="00F55E09"/>
    <w:rsid w:val="00F70F03"/>
    <w:rsid w:val="00FA0B44"/>
    <w:rsid w:val="00FA6D4E"/>
    <w:rsid w:val="00FB634F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6FB74"/>
  <w15:docId w15:val="{255B87FE-C873-4A19-9AF3-0969F5516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57</TotalTime>
  <Pages>5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3</cp:revision>
  <dcterms:created xsi:type="dcterms:W3CDTF">2025-11-26T07:39:00Z</dcterms:created>
  <dcterms:modified xsi:type="dcterms:W3CDTF">2025-11-26T08:36:00Z</dcterms:modified>
</cp:coreProperties>
</file>