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71D54E4F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68AA89EC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6B69746" wp14:editId="3C83251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A09C2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688E6C4D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1F2A3033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3087E5FA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20358E4" wp14:editId="1575F04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164D42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ADDC6ED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9253CB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497821D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53676481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40879E20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2DCA15BB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CB0742F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661354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0058B4" w14:textId="7473B60C" w:rsidR="00282B48" w:rsidRPr="0017271A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5B2011">
        <w:rPr>
          <w:rFonts w:cs="Times New Roman"/>
          <w:b/>
          <w:sz w:val="32"/>
          <w:szCs w:val="32"/>
        </w:rPr>
        <w:t>5</w:t>
      </w:r>
    </w:p>
    <w:p w14:paraId="2B57CD67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626FC45A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CCAC06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225DDC8D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AF061A1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22DE5CA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794E2DC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35CFDF40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2B45F1D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5CB18C3D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7FA82C7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05E2D648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A433F73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30E620EE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078A117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56CDF01B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58113C6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3E07636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4523C2F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132B7ED9" w14:textId="77777777" w:rsidTr="00A049F9">
        <w:tc>
          <w:tcPr>
            <w:tcW w:w="2547" w:type="dxa"/>
          </w:tcPr>
          <w:p w14:paraId="3077BC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7C9A5F0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93C4198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27AD4AF2" w14:textId="56EADC61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9B76AE">
              <w:rPr>
                <w:rFonts w:cs="Times New Roman"/>
              </w:rPr>
              <w:t>24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3E2100E1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06AE0CC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E2CB569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43860C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1E6624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E55147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0FFB8F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D6755A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04E194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F2B729B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0D893A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FA552C0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2A804353" w14:textId="77777777" w:rsidR="0049034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34E">
        <w:rPr>
          <w:rStyle w:val="10"/>
        </w:rPr>
        <w:lastRenderedPageBreak/>
        <w:t>Цель занятия:</w:t>
      </w:r>
    </w:p>
    <w:p w14:paraId="24644480" w14:textId="15A38B0A" w:rsidR="00A272EE" w:rsidRPr="006849B2" w:rsidRDefault="0049034E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9034E">
        <w:rPr>
          <w:rFonts w:ascii="Times New Roman" w:hAnsi="Times New Roman" w:cs="Times New Roman"/>
          <w:bCs/>
          <w:sz w:val="28"/>
          <w:szCs w:val="28"/>
        </w:rPr>
        <w:t>амостоятельное моделирование бизнес-процесса согласно выданному варианту в методологии IDEF0.</w:t>
      </w:r>
    </w:p>
    <w:p w14:paraId="068833C0" w14:textId="77777777" w:rsidR="0049034E" w:rsidRPr="0049034E" w:rsidRDefault="008008A5" w:rsidP="0049034E">
      <w:pPr>
        <w:pStyle w:val="11"/>
      </w:pPr>
      <w:r w:rsidRPr="0049034E">
        <w:rPr>
          <w:rStyle w:val="10"/>
        </w:rPr>
        <w:t>Постановка задачи:</w:t>
      </w:r>
    </w:p>
    <w:p w14:paraId="35A4B78B" w14:textId="148B9E9E" w:rsidR="004519FA" w:rsidRDefault="0049034E" w:rsidP="0049034E">
      <w:pPr>
        <w:pStyle w:val="11"/>
      </w:pPr>
      <w:r>
        <w:t>Н</w:t>
      </w:r>
      <w:r w:rsidRPr="0049034E">
        <w:t>а основе выданного преподавателем варианта построить контекстную диаграмму, детализацию контекстной диаграммы, детализацию одного из подпроцессов.</w:t>
      </w:r>
    </w:p>
    <w:p w14:paraId="302EB1C0" w14:textId="79094F83" w:rsidR="0049034E" w:rsidRDefault="0049034E" w:rsidP="0049034E">
      <w:pPr>
        <w:pStyle w:val="1"/>
        <w:rPr>
          <w:lang w:val="en-US"/>
        </w:rPr>
      </w:pPr>
      <w:r>
        <w:t>Вариант</w:t>
      </w:r>
      <w:r>
        <w:rPr>
          <w:lang w:val="en-US"/>
        </w:rPr>
        <w:t>:</w:t>
      </w:r>
    </w:p>
    <w:p w14:paraId="71BC3165" w14:textId="77777777" w:rsidR="0049034E" w:rsidRPr="0049034E" w:rsidRDefault="0049034E" w:rsidP="0049034E">
      <w:pPr>
        <w:pStyle w:val="11"/>
      </w:pPr>
      <w:r w:rsidRPr="0049034E">
        <w:t>Производство резиновой обуви:</w:t>
      </w:r>
    </w:p>
    <w:p w14:paraId="5BBFDF09" w14:textId="77777777" w:rsidR="0049034E" w:rsidRPr="0049034E" w:rsidRDefault="0049034E" w:rsidP="0049034E">
      <w:pPr>
        <w:pStyle w:val="11"/>
        <w:numPr>
          <w:ilvl w:val="0"/>
          <w:numId w:val="28"/>
        </w:numPr>
        <w:ind w:left="0" w:firstLine="709"/>
      </w:pPr>
      <w:r w:rsidRPr="0049034E">
        <w:t>Заготовка текстильных и резиновых деталей</w:t>
      </w:r>
    </w:p>
    <w:p w14:paraId="6ADC331C" w14:textId="77777777" w:rsidR="0049034E" w:rsidRPr="0049034E" w:rsidRDefault="0049034E" w:rsidP="0049034E">
      <w:pPr>
        <w:pStyle w:val="11"/>
        <w:numPr>
          <w:ilvl w:val="0"/>
          <w:numId w:val="28"/>
        </w:numPr>
        <w:ind w:left="0" w:firstLine="709"/>
      </w:pPr>
      <w:r w:rsidRPr="0049034E">
        <w:t>Вулканизация</w:t>
      </w:r>
    </w:p>
    <w:p w14:paraId="43DE1B67" w14:textId="057D01F8" w:rsidR="0049034E" w:rsidRPr="0049034E" w:rsidRDefault="0049034E" w:rsidP="0049034E">
      <w:pPr>
        <w:pStyle w:val="11"/>
        <w:numPr>
          <w:ilvl w:val="0"/>
          <w:numId w:val="28"/>
        </w:numPr>
        <w:ind w:left="0" w:firstLine="709"/>
      </w:pPr>
      <w:r w:rsidRPr="0049034E">
        <w:t>Обрезка и упаковка</w:t>
      </w:r>
    </w:p>
    <w:p w14:paraId="0B222F8F" w14:textId="3E19C7D7" w:rsidR="00773334" w:rsidRDefault="00773334" w:rsidP="0049034E">
      <w:pPr>
        <w:pStyle w:val="1"/>
        <w:rPr>
          <w:b w:val="0"/>
          <w:bCs/>
        </w:rPr>
      </w:pPr>
      <w:r>
        <w:t>Результат работы:</w:t>
      </w:r>
    </w:p>
    <w:p w14:paraId="6B280526" w14:textId="1CD87DA9" w:rsidR="0049034E" w:rsidRPr="0049034E" w:rsidRDefault="0049034E" w:rsidP="0049034E">
      <w:pPr>
        <w:pStyle w:val="11"/>
      </w:pPr>
      <w:r>
        <w:t>П</w:t>
      </w:r>
      <w:r w:rsidRPr="0049034E">
        <w:t xml:space="preserve">остроенный и сохраненный в файле текстового формата текстовое описание бизнес-процесса, сам </w:t>
      </w:r>
      <w:r w:rsidR="009B76AE" w:rsidRPr="0049034E">
        <w:t>бизнес-процесс</w:t>
      </w:r>
      <w:r w:rsidRPr="0049034E">
        <w:t>, представленный преподавателю в конце практического занятия (в качестве закрепления принципов методологии IDEF0 требуется от студента сделать публичную защиту по результатам построенных процессов).</w:t>
      </w:r>
    </w:p>
    <w:p w14:paraId="39872F2E" w14:textId="7764E4DD" w:rsidR="00121551" w:rsidRDefault="009B4572" w:rsidP="0049034E">
      <w:pPr>
        <w:pStyle w:val="1"/>
      </w:pPr>
      <w:r w:rsidRPr="009B4572">
        <w:t>Ход работы</w:t>
      </w:r>
      <w:r w:rsidR="005B79D8">
        <w:t>:</w:t>
      </w:r>
    </w:p>
    <w:p w14:paraId="208CAD66" w14:textId="4840B0A4" w:rsidR="00F13DF9" w:rsidRPr="005E0B4E" w:rsidRDefault="00F13DF9" w:rsidP="00F13DF9">
      <w:pPr>
        <w:pStyle w:val="11"/>
      </w:pPr>
      <w:r>
        <w:t>Процесс «Производство резиновой обуви» включает три основных этапа: заготовку деталей, вулканизацию и обрезку с упаковкой. В результате всех этих действий получается готовая резиновая обувь. Работа ведётся по производственному плану, техническим условиям и технологическому регламенту, с учётом норм расхода сырья.</w:t>
      </w:r>
      <w:r w:rsidR="005E0B4E" w:rsidRPr="005E0B4E">
        <w:t xml:space="preserve"> </w:t>
      </w:r>
      <w:r w:rsidR="005E0B4E">
        <w:t xml:space="preserve">На вход этого процесса поддаются </w:t>
      </w:r>
      <w:r w:rsidR="005E0B4E" w:rsidRPr="005E0B4E">
        <w:t>Каучук</w:t>
      </w:r>
      <w:r w:rsidR="005E0B4E">
        <w:t xml:space="preserve">, </w:t>
      </w:r>
      <w:r w:rsidR="005E0B4E" w:rsidRPr="005E0B4E">
        <w:t>Заказ на производство</w:t>
      </w:r>
      <w:r w:rsidR="005E0B4E">
        <w:t xml:space="preserve">, </w:t>
      </w:r>
      <w:r w:rsidR="005E0B4E" w:rsidRPr="005E0B4E">
        <w:t>Текстиль</w:t>
      </w:r>
      <w:r w:rsidR="005E0B4E">
        <w:t xml:space="preserve">, </w:t>
      </w:r>
      <w:r w:rsidR="005E0B4E" w:rsidRPr="005E0B4E">
        <w:t>Клей</w:t>
      </w:r>
      <w:r w:rsidR="005E0B4E">
        <w:t xml:space="preserve">, </w:t>
      </w:r>
      <w:r w:rsidR="005E0B4E" w:rsidRPr="005E0B4E">
        <w:t>Красители</w:t>
      </w:r>
      <w:r w:rsidR="005E0B4E">
        <w:t>.</w:t>
      </w:r>
    </w:p>
    <w:p w14:paraId="1E137834" w14:textId="5E43EA29" w:rsidR="00F13DF9" w:rsidRDefault="00F13DF9" w:rsidP="00F13DF9">
      <w:pPr>
        <w:pStyle w:val="11"/>
      </w:pPr>
      <w:r w:rsidRPr="00F13DF9">
        <w:t>Подпроцесс</w:t>
      </w:r>
      <w:r>
        <w:t xml:space="preserve"> «Заготовка деталей» выполняют рабочие при помощи смесителя резины и станков для нарезки готовят основные компоненты будущей обуви. В работу поступают каучук, текстиль и клей, а на выходе получается набор деталей, из которых затем собирается обувь</w:t>
      </w:r>
      <w:r w:rsidR="005E0B4E">
        <w:t xml:space="preserve"> и инструкция по </w:t>
      </w:r>
      <w:r w:rsidR="005E0B4E">
        <w:lastRenderedPageBreak/>
        <w:t>сборке</w:t>
      </w:r>
      <w:r>
        <w:t>.</w:t>
      </w:r>
      <w:r w:rsidR="005E0B4E">
        <w:t xml:space="preserve"> Следуют заказу на производство.</w:t>
      </w:r>
      <w:r w:rsidR="0004409A">
        <w:t xml:space="preserve"> Работа ведётся по </w:t>
      </w:r>
      <w:r w:rsidR="0004409A" w:rsidRPr="0004409A">
        <w:t>регламент</w:t>
      </w:r>
      <w:r w:rsidR="0004409A">
        <w:t>у</w:t>
      </w:r>
      <w:r w:rsidR="0004409A" w:rsidRPr="0004409A">
        <w:t>, норм</w:t>
      </w:r>
      <w:r w:rsidR="0004409A">
        <w:t xml:space="preserve">ам </w:t>
      </w:r>
      <w:r w:rsidR="0004409A" w:rsidRPr="0004409A">
        <w:t>расхода</w:t>
      </w:r>
      <w:r w:rsidR="0004409A">
        <w:t>.</w:t>
      </w:r>
    </w:p>
    <w:p w14:paraId="0294B524" w14:textId="35AF2D7C" w:rsidR="00F13DF9" w:rsidRDefault="00F13DF9" w:rsidP="00F13DF9">
      <w:pPr>
        <w:pStyle w:val="11"/>
      </w:pPr>
      <w:r w:rsidRPr="00F13DF9">
        <w:t xml:space="preserve">Подпроцесс </w:t>
      </w:r>
      <w:r>
        <w:t>«Вулканизация» рабочие выполняют, используя вулканизационный пресс, чтобы соединить и сформовать детали. В этот этап поступает набор деталей, а на выходе получается уже формованная обувь. Работа ведётся по регламенту и в соответствии с планом производства</w:t>
      </w:r>
      <w:r w:rsidR="005E0B4E">
        <w:t xml:space="preserve"> и инструкцией по сборке</w:t>
      </w:r>
      <w:r>
        <w:t>.</w:t>
      </w:r>
    </w:p>
    <w:p w14:paraId="5BC97BE7" w14:textId="12C54D0D" w:rsidR="0004409A" w:rsidRPr="00740A9E" w:rsidRDefault="00F13DF9" w:rsidP="0004409A">
      <w:pPr>
        <w:pStyle w:val="11"/>
      </w:pPr>
      <w:r w:rsidRPr="00F13DF9">
        <w:t>Подпроцесс</w:t>
      </w:r>
      <w:r>
        <w:t xml:space="preserve"> «Обрезка и упаковка» выполнят рабочие с помощью упаковочного станка доводят обувь до готового вида: обрезают лишнее, проверяют качество и упаковывают. На вход поступает формованная обувь</w:t>
      </w:r>
      <w:r w:rsidR="00F54EFF">
        <w:t xml:space="preserve"> и о</w:t>
      </w:r>
      <w:r w:rsidR="00F54EFF" w:rsidRPr="00F54EFF">
        <w:t>тчёт о дефектах</w:t>
      </w:r>
      <w:r>
        <w:t>, а результатом является полностью готовая обувь, соответствующая техническим условиям и плану производства</w:t>
      </w:r>
      <w:r w:rsidR="00F54EFF">
        <w:t xml:space="preserve"> и о</w:t>
      </w:r>
      <w:r w:rsidR="00F54EFF" w:rsidRPr="00F54EFF">
        <w:t>тгрузочная документация</w:t>
      </w:r>
      <w:r>
        <w:t>.</w:t>
      </w:r>
      <w:r w:rsidR="00740A9E" w:rsidRPr="00740A9E">
        <w:t xml:space="preserve"> </w:t>
      </w:r>
      <w:r w:rsidR="00740A9E">
        <w:t xml:space="preserve">Работа ведётся согласно с </w:t>
      </w:r>
      <w:r w:rsidR="00740A9E" w:rsidRPr="00740A9E">
        <w:t>ТУ, план</w:t>
      </w:r>
      <w:r w:rsidR="00740A9E">
        <w:t>ом</w:t>
      </w:r>
      <w:r w:rsidR="00740A9E" w:rsidRPr="00740A9E">
        <w:t xml:space="preserve"> производства</w:t>
      </w:r>
      <w:r w:rsidR="00740A9E">
        <w:t>.</w:t>
      </w:r>
    </w:p>
    <w:p w14:paraId="60F973FC" w14:textId="3167AE83" w:rsidR="00F13DF9" w:rsidRDefault="00F13DF9" w:rsidP="00F13DF9">
      <w:pPr>
        <w:pStyle w:val="11"/>
      </w:pPr>
      <w:r w:rsidRPr="00F13DF9">
        <w:t>Детализация подпроцесса «Заготовка деталей»:</w:t>
      </w:r>
    </w:p>
    <w:p w14:paraId="41EC995A" w14:textId="2A7D216D" w:rsidR="00F13DF9" w:rsidRDefault="00F13DF9" w:rsidP="00F13DF9">
      <w:pPr>
        <w:pStyle w:val="11"/>
      </w:pPr>
      <w:r w:rsidRPr="00F13DF9">
        <w:t>Операция</w:t>
      </w:r>
      <w:r>
        <w:t xml:space="preserve"> «Подготовка текстильных заготовок» выполняют рабочие, нарезая ткань по заданн</w:t>
      </w:r>
      <w:r w:rsidR="00740A9E">
        <w:t>ому</w:t>
      </w:r>
      <w:r>
        <w:t xml:space="preserve"> </w:t>
      </w:r>
      <w:r w:rsidR="00740A9E" w:rsidRPr="00740A9E">
        <w:t>техрегламент</w:t>
      </w:r>
      <w:r w:rsidR="00740A9E">
        <w:t>у</w:t>
      </w:r>
      <w:r w:rsidR="00F54EFF">
        <w:t xml:space="preserve"> и з</w:t>
      </w:r>
      <w:r w:rsidR="00F54EFF" w:rsidRPr="00F54EFF">
        <w:t>аказ на производство</w:t>
      </w:r>
      <w:r>
        <w:t>. Из текстиля получаются выкроенные элементы для будущего верха обуви.</w:t>
      </w:r>
      <w:r w:rsidR="00740A9E">
        <w:t xml:space="preserve"> Работа ведётся согласно с </w:t>
      </w:r>
      <w:r w:rsidR="00740A9E" w:rsidRPr="00740A9E">
        <w:t>норм</w:t>
      </w:r>
      <w:r w:rsidR="00740A9E">
        <w:t>ами</w:t>
      </w:r>
      <w:r w:rsidR="00740A9E" w:rsidRPr="00740A9E">
        <w:t xml:space="preserve"> раскроя</w:t>
      </w:r>
      <w:r w:rsidR="00740A9E">
        <w:t>.</w:t>
      </w:r>
    </w:p>
    <w:p w14:paraId="750A031A" w14:textId="42229463" w:rsidR="00F13DF9" w:rsidRDefault="005850D1" w:rsidP="00F13DF9">
      <w:pPr>
        <w:pStyle w:val="11"/>
      </w:pPr>
      <w:r>
        <w:t>Выполняют о</w:t>
      </w:r>
      <w:r w:rsidR="00F13DF9" w:rsidRPr="00F13DF9">
        <w:t>пераци</w:t>
      </w:r>
      <w:r>
        <w:t xml:space="preserve">ю </w:t>
      </w:r>
      <w:r w:rsidR="00F13DF9">
        <w:t>«Подготовка резиновой смеси»</w:t>
      </w:r>
      <w:r>
        <w:t xml:space="preserve"> </w:t>
      </w:r>
      <w:r w:rsidRPr="005850D1">
        <w:t xml:space="preserve">рабочие </w:t>
      </w:r>
      <w:r>
        <w:t xml:space="preserve">с помощью </w:t>
      </w:r>
      <w:r w:rsidRPr="005850D1">
        <w:t>смесител</w:t>
      </w:r>
      <w:r>
        <w:t>я</w:t>
      </w:r>
      <w:r w:rsidRPr="005850D1">
        <w:t xml:space="preserve"> резины </w:t>
      </w:r>
      <w:r>
        <w:t>перемешивая к</w:t>
      </w:r>
      <w:r w:rsidR="00F13DF9">
        <w:t>аучук, красители и клей в нужных пропорциях. На выходе получается резиновая смесь, готовая к дальнейшему формованию.</w:t>
      </w:r>
      <w:r w:rsidR="00740A9E">
        <w:t xml:space="preserve"> Работа ведётся согласно с </w:t>
      </w:r>
      <w:r w:rsidR="00740A9E" w:rsidRPr="00740A9E">
        <w:t>техрегламент</w:t>
      </w:r>
      <w:r w:rsidR="00740A9E">
        <w:t>ом</w:t>
      </w:r>
      <w:r w:rsidR="00F54EFF">
        <w:t xml:space="preserve"> и з</w:t>
      </w:r>
      <w:r w:rsidR="00F54EFF" w:rsidRPr="00F54EFF">
        <w:t>аказ</w:t>
      </w:r>
      <w:r w:rsidR="00F54EFF">
        <w:t>ом</w:t>
      </w:r>
      <w:r w:rsidR="00F54EFF" w:rsidRPr="00F54EFF">
        <w:t xml:space="preserve"> на производство</w:t>
      </w:r>
      <w:r w:rsidR="00740A9E">
        <w:t>.</w:t>
      </w:r>
    </w:p>
    <w:p w14:paraId="29E536E6" w14:textId="6995824A" w:rsidR="0049034E" w:rsidRDefault="005850D1" w:rsidP="00F13DF9">
      <w:pPr>
        <w:pStyle w:val="11"/>
      </w:pPr>
      <w:r w:rsidRPr="00F13DF9">
        <w:t>Операция</w:t>
      </w:r>
      <w:r>
        <w:t xml:space="preserve"> </w:t>
      </w:r>
      <w:r w:rsidR="00F13DF9">
        <w:t>«Формование деталей»</w:t>
      </w:r>
      <w:r>
        <w:t xml:space="preserve"> выполнят </w:t>
      </w:r>
      <w:r w:rsidR="00740A9E">
        <w:t>рабочие,</w:t>
      </w:r>
      <w:r w:rsidR="00F13DF9">
        <w:t xml:space="preserve"> использу</w:t>
      </w:r>
      <w:r>
        <w:t xml:space="preserve">я </w:t>
      </w:r>
      <w:r w:rsidR="00F13DF9">
        <w:t>пресс-формы, чтобы из резиновой смеси и текстильных элементов получить комплект деталей: подошвы и заготовки верха.</w:t>
      </w:r>
      <w:r w:rsidR="00740A9E">
        <w:t xml:space="preserve"> На выходе получается резиновая смесь, готовая к дальнейшему формованию. Работа ведётся согласно с </w:t>
      </w:r>
      <w:r w:rsidR="00740A9E" w:rsidRPr="00740A9E">
        <w:t>техрегламент</w:t>
      </w:r>
      <w:r w:rsidR="00740A9E">
        <w:t>ом.</w:t>
      </w:r>
    </w:p>
    <w:p w14:paraId="1D07BD86" w14:textId="002D161C" w:rsidR="00892276" w:rsidRDefault="00F732D0" w:rsidP="00892276">
      <w:pPr>
        <w:pStyle w:val="ae"/>
      </w:pPr>
      <w:r>
        <w:rPr>
          <w:noProof/>
        </w:rPr>
        <w:lastRenderedPageBreak/>
        <w:drawing>
          <wp:inline distT="0" distB="0" distL="0" distR="0" wp14:anchorId="2B8441FF" wp14:editId="15D2368B">
            <wp:extent cx="5930265" cy="4107180"/>
            <wp:effectExtent l="0" t="0" r="0" b="7620"/>
            <wp:docPr id="946454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A878" w14:textId="3304B180" w:rsidR="00892276" w:rsidRDefault="00F732D0" w:rsidP="00892276">
      <w:pPr>
        <w:pStyle w:val="ae"/>
      </w:pPr>
      <w:r w:rsidRPr="00F732D0">
        <w:t>Рисунок 1 – Контекстная диаграмма процесса «</w:t>
      </w:r>
      <w:r>
        <w:t>Производство резиновой обуви</w:t>
      </w:r>
      <w:r w:rsidRPr="00F732D0">
        <w:t>»</w:t>
      </w:r>
    </w:p>
    <w:p w14:paraId="270AB5B3" w14:textId="1267EE34" w:rsidR="00892276" w:rsidRDefault="00F732D0" w:rsidP="00892276">
      <w:pPr>
        <w:pStyle w:val="ae"/>
      </w:pPr>
      <w:r>
        <w:rPr>
          <w:noProof/>
        </w:rPr>
        <w:drawing>
          <wp:inline distT="0" distB="0" distL="0" distR="0" wp14:anchorId="3BD3719C" wp14:editId="6ECBA6FD">
            <wp:extent cx="5930265" cy="4107180"/>
            <wp:effectExtent l="0" t="0" r="0" b="7620"/>
            <wp:docPr id="16684750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7E71" w14:textId="20DA4C0F" w:rsidR="00F732D0" w:rsidRPr="00F732D0" w:rsidRDefault="00F732D0" w:rsidP="00F732D0">
      <w:pPr>
        <w:pStyle w:val="ae"/>
      </w:pPr>
      <w:r w:rsidRPr="00F732D0">
        <w:t xml:space="preserve">Рисунок </w:t>
      </w:r>
      <w:r>
        <w:t>2</w:t>
      </w:r>
      <w:r w:rsidRPr="00F732D0">
        <w:t xml:space="preserve"> – Диаграмма декомпозиции процесса «Производство резиновой обуви»</w:t>
      </w:r>
    </w:p>
    <w:p w14:paraId="4C208DA3" w14:textId="1A674FD6" w:rsidR="00892276" w:rsidRDefault="00F732D0" w:rsidP="00892276">
      <w:pPr>
        <w:pStyle w:val="ae"/>
      </w:pPr>
      <w:r>
        <w:rPr>
          <w:noProof/>
        </w:rPr>
        <w:lastRenderedPageBreak/>
        <w:drawing>
          <wp:inline distT="0" distB="0" distL="0" distR="0" wp14:anchorId="51A660AA" wp14:editId="6766D379">
            <wp:extent cx="5930265" cy="4107180"/>
            <wp:effectExtent l="0" t="0" r="0" b="7620"/>
            <wp:docPr id="347471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9DC5" w14:textId="7774850F" w:rsidR="00F732D0" w:rsidRPr="0049034E" w:rsidRDefault="00F732D0" w:rsidP="00892276">
      <w:pPr>
        <w:pStyle w:val="ae"/>
      </w:pPr>
      <w:r w:rsidRPr="00F732D0">
        <w:t>Рисунок 3 – Контекстная диаграмма процесса «</w:t>
      </w:r>
      <w:r>
        <w:t>Заготовка деталей</w:t>
      </w:r>
      <w:r w:rsidRPr="00F732D0">
        <w:t>»</w:t>
      </w:r>
    </w:p>
    <w:p w14:paraId="1229D453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9C33B1B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01BF7B8A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9F312DC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D273E77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15944316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73DE4D2D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32439B4E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66A9BECC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1909928B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2025 — 188 c.</w:t>
      </w:r>
    </w:p>
    <w:p w14:paraId="1F47B0B2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1C525A1C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1E57958D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2111109A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FC1956"/>
    <w:multiLevelType w:val="hybridMultilevel"/>
    <w:tmpl w:val="5B9A7E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8"/>
  </w:num>
  <w:num w:numId="3" w16cid:durableId="865871729">
    <w:abstractNumId w:val="24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5"/>
  </w:num>
  <w:num w:numId="25" w16cid:durableId="1115903049">
    <w:abstractNumId w:val="23"/>
  </w:num>
  <w:num w:numId="26" w16cid:durableId="13670219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18241123">
    <w:abstractNumId w:val="16"/>
  </w:num>
  <w:num w:numId="28" w16cid:durableId="12883188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11"/>
    <w:rsid w:val="00006288"/>
    <w:rsid w:val="000118AA"/>
    <w:rsid w:val="00020AAC"/>
    <w:rsid w:val="000214BA"/>
    <w:rsid w:val="0004409A"/>
    <w:rsid w:val="000968C5"/>
    <w:rsid w:val="000D4341"/>
    <w:rsid w:val="00121551"/>
    <w:rsid w:val="00162742"/>
    <w:rsid w:val="0017271A"/>
    <w:rsid w:val="00182315"/>
    <w:rsid w:val="00204570"/>
    <w:rsid w:val="00225B66"/>
    <w:rsid w:val="00282B48"/>
    <w:rsid w:val="002C148D"/>
    <w:rsid w:val="002C29E7"/>
    <w:rsid w:val="003025AC"/>
    <w:rsid w:val="0032238F"/>
    <w:rsid w:val="00326046"/>
    <w:rsid w:val="003568D7"/>
    <w:rsid w:val="00367BF0"/>
    <w:rsid w:val="003813C1"/>
    <w:rsid w:val="003C1769"/>
    <w:rsid w:val="00421BBE"/>
    <w:rsid w:val="00434049"/>
    <w:rsid w:val="004519FA"/>
    <w:rsid w:val="0049034E"/>
    <w:rsid w:val="004B10A8"/>
    <w:rsid w:val="004B1AF0"/>
    <w:rsid w:val="004D43C5"/>
    <w:rsid w:val="00504C6E"/>
    <w:rsid w:val="00512DAD"/>
    <w:rsid w:val="00514364"/>
    <w:rsid w:val="00515276"/>
    <w:rsid w:val="00540A0E"/>
    <w:rsid w:val="005850D1"/>
    <w:rsid w:val="005B2011"/>
    <w:rsid w:val="005B67D9"/>
    <w:rsid w:val="005B79D8"/>
    <w:rsid w:val="005C63E0"/>
    <w:rsid w:val="005E0B4E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5550C"/>
    <w:rsid w:val="00677302"/>
    <w:rsid w:val="006849B2"/>
    <w:rsid w:val="0069108C"/>
    <w:rsid w:val="006B28EF"/>
    <w:rsid w:val="006C1FD4"/>
    <w:rsid w:val="006D5E7B"/>
    <w:rsid w:val="006F623D"/>
    <w:rsid w:val="00736DF6"/>
    <w:rsid w:val="007373DA"/>
    <w:rsid w:val="00740A9E"/>
    <w:rsid w:val="00773334"/>
    <w:rsid w:val="00797825"/>
    <w:rsid w:val="008008A5"/>
    <w:rsid w:val="008043D0"/>
    <w:rsid w:val="0084261A"/>
    <w:rsid w:val="00845A09"/>
    <w:rsid w:val="00861601"/>
    <w:rsid w:val="008920D1"/>
    <w:rsid w:val="00892276"/>
    <w:rsid w:val="00902F15"/>
    <w:rsid w:val="00932D3C"/>
    <w:rsid w:val="00945E54"/>
    <w:rsid w:val="00955C60"/>
    <w:rsid w:val="00966F0F"/>
    <w:rsid w:val="0097644D"/>
    <w:rsid w:val="009B4572"/>
    <w:rsid w:val="009B76AE"/>
    <w:rsid w:val="009D4239"/>
    <w:rsid w:val="009E64FD"/>
    <w:rsid w:val="00A00019"/>
    <w:rsid w:val="00A057F0"/>
    <w:rsid w:val="00A272EE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13DF9"/>
    <w:rsid w:val="00F339A0"/>
    <w:rsid w:val="00F54EFF"/>
    <w:rsid w:val="00F55E09"/>
    <w:rsid w:val="00F70F03"/>
    <w:rsid w:val="00F732D0"/>
    <w:rsid w:val="00FA0B44"/>
    <w:rsid w:val="00FA6D4E"/>
    <w:rsid w:val="00FD7909"/>
    <w:rsid w:val="00FD79B1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5936B"/>
  <w15:docId w15:val="{EAD2EA05-AA84-4D40-BF86-EA3810DD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49034E"/>
    <w:pPr>
      <w:spacing w:line="360" w:lineRule="auto"/>
      <w:ind w:firstLine="709"/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1">
    <w:name w:val="Обычный1"/>
    <w:basedOn w:val="a"/>
    <w:link w:val="12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2">
    <w:name w:val="Обычный1 Знак"/>
    <w:basedOn w:val="a0"/>
    <w:link w:val="1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49034E"/>
    <w:rPr>
      <w:rFonts w:ascii="Times New Roman" w:eastAsia="Droid Sans Fallback" w:hAnsi="Times New Roman" w:cs="Times New Roman"/>
      <w:b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132</TotalTime>
  <Pages>6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 Derev</cp:lastModifiedBy>
  <cp:revision>9</cp:revision>
  <dcterms:created xsi:type="dcterms:W3CDTF">2025-09-24T06:48:00Z</dcterms:created>
  <dcterms:modified xsi:type="dcterms:W3CDTF">2025-09-24T11:55:00Z</dcterms:modified>
</cp:coreProperties>
</file>