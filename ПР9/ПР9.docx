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62C072C2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79B65FB0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18A8DC7" wp14:editId="26EB0CB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1CDC9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CCB1754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0BFF550C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D6E554B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3DB584" wp14:editId="0B6982D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CB0F525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64ADFBC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17610A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6968C874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73DEED6B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4A47158F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412FA2C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0714410E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06C1C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04697" w14:textId="1584E8FE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A1284">
        <w:rPr>
          <w:rFonts w:cs="Times New Roman"/>
          <w:b/>
          <w:sz w:val="32"/>
          <w:szCs w:val="32"/>
        </w:rPr>
        <w:t>9</w:t>
      </w:r>
    </w:p>
    <w:p w14:paraId="1F70CF39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45CA724F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9007CF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0C86583C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A885222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0AC3DC9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6F1549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4347A56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EA18496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568475C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37376962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8F3B809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58E7FAA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6869F4B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0599F1E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DE2668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1848F60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57D4E97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33C9BF2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238B025" w14:textId="77777777" w:rsidTr="00A049F9">
        <w:tc>
          <w:tcPr>
            <w:tcW w:w="2547" w:type="dxa"/>
          </w:tcPr>
          <w:p w14:paraId="63D29F9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241D05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1E20A3F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67AFE3A8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1BD9CE4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13CA42B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16D9CE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529158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42B73B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20342F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22CF7DD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22DB5F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EAADF6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C4888D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5B6A2EE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A9563D9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264A6A1C" w14:textId="77777777" w:rsidR="004519FA" w:rsidRDefault="008008A5" w:rsidP="0020168E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</w:p>
    <w:p w14:paraId="0FD587DF" w14:textId="39B98CD9" w:rsidR="00A34808" w:rsidRPr="0020168E" w:rsidRDefault="0020168E" w:rsidP="0020168E">
      <w:pPr>
        <w:pStyle w:val="1"/>
      </w:pPr>
      <w:r w:rsidRPr="0020168E">
        <w:t>Составить табличное описание процессов «Инициирование процедуры заключения договора», «Подготовка проекта договора», «Внутреннее согласование договора», «Согласование договора с контрагентом», «Подписание договора», которые входят в бизнес-процесс</w:t>
      </w:r>
      <w:r>
        <w:t xml:space="preserve"> </w:t>
      </w:r>
      <w:r w:rsidRPr="0020168E">
        <w:t>«Заключение договора»</w:t>
      </w:r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0168E" w:rsidRPr="009C2048" w14:paraId="2517F11D" w14:textId="77777777" w:rsidTr="0020168E">
        <w:tc>
          <w:tcPr>
            <w:tcW w:w="1869" w:type="dxa"/>
          </w:tcPr>
          <w:p w14:paraId="40D0D775" w14:textId="7395A954" w:rsidR="0020168E" w:rsidRPr="009C2048" w:rsidRDefault="0020168E" w:rsidP="009C2048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Наименование</w:t>
            </w:r>
          </w:p>
          <w:p w14:paraId="5401ECD9" w14:textId="26E67464" w:rsidR="0020168E" w:rsidRPr="009C2048" w:rsidRDefault="0020168E" w:rsidP="009C2048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операции</w:t>
            </w:r>
          </w:p>
        </w:tc>
        <w:tc>
          <w:tcPr>
            <w:tcW w:w="1869" w:type="dxa"/>
          </w:tcPr>
          <w:p w14:paraId="68E83545" w14:textId="617D910E" w:rsidR="0020168E" w:rsidRPr="009C2048" w:rsidRDefault="0020168E" w:rsidP="009C2048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869" w:type="dxa"/>
          </w:tcPr>
          <w:p w14:paraId="2F507C3F" w14:textId="3A987306" w:rsidR="0020168E" w:rsidRPr="009C2048" w:rsidRDefault="0020168E" w:rsidP="009C2048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1869" w:type="dxa"/>
          </w:tcPr>
          <w:p w14:paraId="3DBB511B" w14:textId="73904C13" w:rsidR="0020168E" w:rsidRPr="009C2048" w:rsidRDefault="0020168E" w:rsidP="009C2048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1869" w:type="dxa"/>
          </w:tcPr>
          <w:p w14:paraId="562358F1" w14:textId="1698C2F2" w:rsidR="0020168E" w:rsidRPr="009C2048" w:rsidRDefault="0020168E" w:rsidP="009C2048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20168E" w:rsidRPr="009C2048" w14:paraId="5B7BEC90" w14:textId="77777777" w:rsidTr="0020168E">
        <w:tc>
          <w:tcPr>
            <w:tcW w:w="1869" w:type="dxa"/>
          </w:tcPr>
          <w:p w14:paraId="2289BE07" w14:textId="2FDB5203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194BD9E1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0DF23D38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12354D4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37A076E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20168E" w:rsidRPr="009C2048" w14:paraId="5213CE68" w14:textId="77777777" w:rsidTr="0020168E">
        <w:tc>
          <w:tcPr>
            <w:tcW w:w="1869" w:type="dxa"/>
          </w:tcPr>
          <w:p w14:paraId="3C2F35D7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7A3157A9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51FCF770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70AD6611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73186F9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20168E" w:rsidRPr="009C2048" w14:paraId="4849D348" w14:textId="77777777" w:rsidTr="0020168E">
        <w:tc>
          <w:tcPr>
            <w:tcW w:w="1869" w:type="dxa"/>
          </w:tcPr>
          <w:p w14:paraId="5CE23E5A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E7EE2FA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14D67A53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031F6C0B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78083B6" w14:textId="77777777" w:rsidR="0020168E" w:rsidRPr="009C2048" w:rsidRDefault="0020168E" w:rsidP="009C2048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1E52A909" w14:textId="77777777" w:rsidR="00121551" w:rsidRDefault="009B4572" w:rsidP="00332055">
      <w:pPr>
        <w:widowControl/>
        <w:suppressAutoHyphens w:val="0"/>
        <w:spacing w:before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379ECF2A" w14:textId="6B02B4B8" w:rsidR="00332055" w:rsidRDefault="00E9485B" w:rsidP="00E9485B">
      <w:pPr>
        <w:pStyle w:val="ac"/>
      </w:pPr>
      <w:r>
        <w:t>Таблица 1 – подпроцесс «</w:t>
      </w:r>
      <w:r w:rsidRPr="00E9485B">
        <w:t>Инициирование процедуры заключения договора</w:t>
      </w:r>
      <w:r>
        <w:t>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2"/>
        <w:gridCol w:w="1751"/>
        <w:gridCol w:w="1491"/>
        <w:gridCol w:w="2100"/>
        <w:gridCol w:w="1611"/>
      </w:tblGrid>
      <w:tr w:rsidR="00A55162" w:rsidRPr="009C2048" w14:paraId="7280F2D5" w14:textId="77777777" w:rsidTr="00E9485B">
        <w:tc>
          <w:tcPr>
            <w:tcW w:w="0" w:type="auto"/>
          </w:tcPr>
          <w:p w14:paraId="1D4DEE2B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Наименование</w:t>
            </w:r>
          </w:p>
          <w:p w14:paraId="51B6A6CA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операции</w:t>
            </w:r>
          </w:p>
        </w:tc>
        <w:tc>
          <w:tcPr>
            <w:tcW w:w="0" w:type="auto"/>
          </w:tcPr>
          <w:p w14:paraId="67296294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</w:tcPr>
          <w:p w14:paraId="39B7C7BE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0" w:type="auto"/>
          </w:tcPr>
          <w:p w14:paraId="5A76A727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0" w:type="auto"/>
          </w:tcPr>
          <w:p w14:paraId="14F768EC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A55162" w:rsidRPr="009C2048" w14:paraId="115200A1" w14:textId="77777777" w:rsidTr="00E9485B">
        <w:tc>
          <w:tcPr>
            <w:tcW w:w="0" w:type="auto"/>
          </w:tcPr>
          <w:p w14:paraId="068AFD33" w14:textId="781AD4A9" w:rsidR="00A55162" w:rsidRDefault="006A23F8" w:rsidP="00A55162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Назначение менеджера отдела продаж, ответственного за подготовку, согласование и сопровождение договора</w:t>
            </w:r>
          </w:p>
        </w:tc>
        <w:tc>
          <w:tcPr>
            <w:tcW w:w="0" w:type="auto"/>
          </w:tcPr>
          <w:p w14:paraId="1D203E02" w14:textId="4BE092F9" w:rsidR="00A55162" w:rsidRPr="009C2048" w:rsidRDefault="00A55162" w:rsidP="00A55162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9C2048">
              <w:rPr>
                <w:sz w:val="24"/>
                <w:szCs w:val="24"/>
              </w:rPr>
              <w:t>уководитель отдела продаж</w:t>
            </w:r>
          </w:p>
        </w:tc>
        <w:tc>
          <w:tcPr>
            <w:tcW w:w="0" w:type="auto"/>
          </w:tcPr>
          <w:p w14:paraId="78F79A34" w14:textId="1162F6F7" w:rsidR="00A55162" w:rsidRPr="009C2048" w:rsidRDefault="006A23F8" w:rsidP="00A55162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  <w:tc>
          <w:tcPr>
            <w:tcW w:w="0" w:type="auto"/>
          </w:tcPr>
          <w:p w14:paraId="4DE3C808" w14:textId="4F1ACA84" w:rsidR="00A55162" w:rsidRPr="009C2048" w:rsidRDefault="006A23F8" w:rsidP="00A55162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Приказ о назначении менеджера отдела продаж, должностная инструкция руководителя проекта</w:t>
            </w:r>
          </w:p>
        </w:tc>
        <w:tc>
          <w:tcPr>
            <w:tcW w:w="0" w:type="auto"/>
          </w:tcPr>
          <w:p w14:paraId="367DC096" w14:textId="07A41C59" w:rsidR="00A55162" w:rsidRPr="006A23F8" w:rsidRDefault="006A23F8" w:rsidP="00A55162">
            <w:pPr>
              <w:pStyle w:val="1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</w:tr>
    </w:tbl>
    <w:p w14:paraId="6E5F12B6" w14:textId="604E2D42" w:rsidR="00E9485B" w:rsidRDefault="00E9485B" w:rsidP="00E9485B">
      <w:pPr>
        <w:pStyle w:val="ac"/>
      </w:pPr>
      <w:r>
        <w:t xml:space="preserve">Таблица </w:t>
      </w:r>
      <w:r>
        <w:t>2</w:t>
      </w:r>
      <w:r>
        <w:t xml:space="preserve"> – подпроцесс «</w:t>
      </w:r>
      <w:r w:rsidRPr="00E9485B">
        <w:t>Подготовка проекта договора</w:t>
      </w:r>
      <w:r>
        <w:t>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80"/>
        <w:gridCol w:w="1751"/>
        <w:gridCol w:w="1999"/>
        <w:gridCol w:w="1797"/>
        <w:gridCol w:w="1618"/>
      </w:tblGrid>
      <w:tr w:rsidR="00E9485B" w:rsidRPr="009C2048" w14:paraId="1FF654CA" w14:textId="77777777" w:rsidTr="00E9485B">
        <w:tc>
          <w:tcPr>
            <w:tcW w:w="0" w:type="auto"/>
          </w:tcPr>
          <w:p w14:paraId="48B7B817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Наименование</w:t>
            </w:r>
          </w:p>
          <w:p w14:paraId="4B1E2D69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операции</w:t>
            </w:r>
          </w:p>
        </w:tc>
        <w:tc>
          <w:tcPr>
            <w:tcW w:w="0" w:type="auto"/>
          </w:tcPr>
          <w:p w14:paraId="5FC0F3ED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</w:tcPr>
          <w:p w14:paraId="085AC2B0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0" w:type="auto"/>
          </w:tcPr>
          <w:p w14:paraId="1CEB8985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0" w:type="auto"/>
          </w:tcPr>
          <w:p w14:paraId="130773E8" w14:textId="77777777" w:rsidR="00A55162" w:rsidRPr="009C2048" w:rsidRDefault="00A55162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E9485B" w:rsidRPr="009C2048" w14:paraId="470B2A41" w14:textId="77777777" w:rsidTr="00E9485B">
        <w:tc>
          <w:tcPr>
            <w:tcW w:w="0" w:type="auto"/>
          </w:tcPr>
          <w:p w14:paraId="481F8420" w14:textId="3BB6B199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A55162">
              <w:rPr>
                <w:sz w:val="24"/>
                <w:szCs w:val="24"/>
              </w:rPr>
              <w:t>ыявление требований заказчика к форме и содержанию договора</w:t>
            </w:r>
          </w:p>
        </w:tc>
        <w:tc>
          <w:tcPr>
            <w:tcW w:w="0" w:type="auto"/>
          </w:tcPr>
          <w:p w14:paraId="7C1CA90C" w14:textId="47F9499E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9C2048">
              <w:rPr>
                <w:sz w:val="24"/>
                <w:szCs w:val="24"/>
              </w:rPr>
              <w:t>енеджера отдела продаж</w:t>
            </w:r>
          </w:p>
        </w:tc>
        <w:tc>
          <w:tcPr>
            <w:tcW w:w="0" w:type="auto"/>
          </w:tcPr>
          <w:p w14:paraId="728E2100" w14:textId="520FBDD7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 о назначении, д</w:t>
            </w:r>
            <w:r w:rsidRPr="00C54571">
              <w:rPr>
                <w:sz w:val="24"/>
                <w:szCs w:val="24"/>
              </w:rPr>
              <w:t>олжностная инструкция руководителя проекта</w:t>
            </w:r>
          </w:p>
        </w:tc>
        <w:tc>
          <w:tcPr>
            <w:tcW w:w="0" w:type="auto"/>
          </w:tcPr>
          <w:p w14:paraId="5194EFB7" w14:textId="17739BBA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  <w:tc>
          <w:tcPr>
            <w:tcW w:w="0" w:type="auto"/>
          </w:tcPr>
          <w:p w14:paraId="59BD1CEA" w14:textId="3D6736C9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</w:tr>
      <w:tr w:rsidR="00E9485B" w:rsidRPr="009C2048" w14:paraId="6F33FB84" w14:textId="77777777" w:rsidTr="00E9485B">
        <w:tc>
          <w:tcPr>
            <w:tcW w:w="0" w:type="auto"/>
          </w:tcPr>
          <w:p w14:paraId="1260D303" w14:textId="0056C3E1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A55162">
              <w:rPr>
                <w:sz w:val="24"/>
                <w:szCs w:val="24"/>
              </w:rPr>
              <w:t>оставление проекта договора</w:t>
            </w:r>
          </w:p>
        </w:tc>
        <w:tc>
          <w:tcPr>
            <w:tcW w:w="0" w:type="auto"/>
          </w:tcPr>
          <w:p w14:paraId="278BD3F0" w14:textId="2D037DA2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9C2048">
              <w:rPr>
                <w:sz w:val="24"/>
                <w:szCs w:val="24"/>
              </w:rPr>
              <w:t>енеджера отдела продаж</w:t>
            </w:r>
          </w:p>
        </w:tc>
        <w:tc>
          <w:tcPr>
            <w:tcW w:w="0" w:type="auto"/>
          </w:tcPr>
          <w:p w14:paraId="3A4E5A5B" w14:textId="076ACAC3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Требования заказчика</w:t>
            </w:r>
          </w:p>
        </w:tc>
        <w:tc>
          <w:tcPr>
            <w:tcW w:w="0" w:type="auto"/>
          </w:tcPr>
          <w:p w14:paraId="6AED296D" w14:textId="727E2E96" w:rsidR="00A55162" w:rsidRPr="009C2048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0" w:type="auto"/>
          </w:tcPr>
          <w:p w14:paraId="275B28AB" w14:textId="5362FAE7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</w:tr>
      <w:tr w:rsidR="00E9485B" w:rsidRPr="009C2048" w14:paraId="7D548BFB" w14:textId="77777777" w:rsidTr="00E9485B">
        <w:tc>
          <w:tcPr>
            <w:tcW w:w="0" w:type="auto"/>
          </w:tcPr>
          <w:p w14:paraId="3844D729" w14:textId="7B0FBA04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A55162">
              <w:rPr>
                <w:sz w:val="24"/>
                <w:szCs w:val="24"/>
              </w:rPr>
              <w:t>ередача проекта договора на согласование внутри компании</w:t>
            </w:r>
          </w:p>
        </w:tc>
        <w:tc>
          <w:tcPr>
            <w:tcW w:w="0" w:type="auto"/>
          </w:tcPr>
          <w:p w14:paraId="43FF226D" w14:textId="0E804298" w:rsidR="00A55162" w:rsidRPr="009C2048" w:rsidRDefault="00A55162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9C2048">
              <w:rPr>
                <w:sz w:val="24"/>
                <w:szCs w:val="24"/>
              </w:rPr>
              <w:t>енеджера отдела продаж</w:t>
            </w:r>
          </w:p>
        </w:tc>
        <w:tc>
          <w:tcPr>
            <w:tcW w:w="0" w:type="auto"/>
          </w:tcPr>
          <w:p w14:paraId="2DD883F8" w14:textId="291DDB05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0" w:type="auto"/>
          </w:tcPr>
          <w:p w14:paraId="664B88CC" w14:textId="3B7C1CA3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Переданный на согласование проект договора</w:t>
            </w:r>
          </w:p>
        </w:tc>
        <w:tc>
          <w:tcPr>
            <w:tcW w:w="0" w:type="auto"/>
          </w:tcPr>
          <w:p w14:paraId="7ACBF3CA" w14:textId="679BEF50" w:rsidR="00A55162" w:rsidRPr="009C2048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</w:tr>
    </w:tbl>
    <w:p w14:paraId="2AA64BD3" w14:textId="3DF73B94" w:rsidR="00A55162" w:rsidRPr="00E9485B" w:rsidRDefault="00E9485B" w:rsidP="00E9485B">
      <w:pPr>
        <w:pStyle w:val="ac"/>
      </w:pPr>
      <w:r>
        <w:lastRenderedPageBreak/>
        <w:t xml:space="preserve">Таблица </w:t>
      </w:r>
      <w:r>
        <w:t>3</w:t>
      </w:r>
      <w:r>
        <w:t xml:space="preserve"> – подпроцесс «</w:t>
      </w:r>
      <w:r w:rsidRPr="00E9485B">
        <w:t>Внутреннее согласование договора</w:t>
      </w:r>
      <w:r>
        <w:t>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2"/>
        <w:gridCol w:w="1771"/>
        <w:gridCol w:w="1767"/>
        <w:gridCol w:w="1840"/>
        <w:gridCol w:w="1685"/>
      </w:tblGrid>
      <w:tr w:rsidR="00E9485B" w:rsidRPr="009C2048" w14:paraId="30C743F0" w14:textId="77777777" w:rsidTr="00E9485B">
        <w:tc>
          <w:tcPr>
            <w:tcW w:w="0" w:type="auto"/>
          </w:tcPr>
          <w:p w14:paraId="4441423D" w14:textId="77777777" w:rsidR="00A55162" w:rsidRPr="009C2048" w:rsidRDefault="00A55162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Наименование</w:t>
            </w:r>
          </w:p>
          <w:p w14:paraId="169701AB" w14:textId="77777777" w:rsidR="00A55162" w:rsidRPr="009C2048" w:rsidRDefault="00A55162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операции</w:t>
            </w:r>
          </w:p>
        </w:tc>
        <w:tc>
          <w:tcPr>
            <w:tcW w:w="0" w:type="auto"/>
          </w:tcPr>
          <w:p w14:paraId="3A27B8FD" w14:textId="77777777" w:rsidR="00A55162" w:rsidRPr="009C2048" w:rsidRDefault="00A55162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</w:tcPr>
          <w:p w14:paraId="20F0A0C6" w14:textId="77777777" w:rsidR="00A55162" w:rsidRPr="009C2048" w:rsidRDefault="00A55162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0" w:type="auto"/>
          </w:tcPr>
          <w:p w14:paraId="4A547DC2" w14:textId="77777777" w:rsidR="00A55162" w:rsidRPr="009C2048" w:rsidRDefault="00A55162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0" w:type="auto"/>
          </w:tcPr>
          <w:p w14:paraId="26694D4D" w14:textId="77777777" w:rsidR="00A55162" w:rsidRPr="009C2048" w:rsidRDefault="00A55162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E9485B" w:rsidRPr="009C2048" w14:paraId="43DAFC48" w14:textId="77777777" w:rsidTr="00E9485B">
        <w:tc>
          <w:tcPr>
            <w:tcW w:w="0" w:type="auto"/>
          </w:tcPr>
          <w:p w14:paraId="6786142B" w14:textId="7CED27ED" w:rsidR="00A55162" w:rsidRPr="009C2048" w:rsidRDefault="006A23F8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Организация внутреннего согласования договора</w:t>
            </w:r>
          </w:p>
        </w:tc>
        <w:tc>
          <w:tcPr>
            <w:tcW w:w="0" w:type="auto"/>
          </w:tcPr>
          <w:p w14:paraId="1DC0A87D" w14:textId="749C57D0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030C8859" w14:textId="4F155C3C" w:rsidR="00A55162" w:rsidRPr="009C2048" w:rsidRDefault="006A23F8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0" w:type="auto"/>
          </w:tcPr>
          <w:p w14:paraId="12D77602" w14:textId="4AF82FB1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лист согласования</w:t>
            </w:r>
          </w:p>
        </w:tc>
        <w:tc>
          <w:tcPr>
            <w:tcW w:w="0" w:type="auto"/>
          </w:tcPr>
          <w:p w14:paraId="6ED6DCA1" w14:textId="434A15EA" w:rsidR="00A55162" w:rsidRPr="009C2048" w:rsidRDefault="006A23F8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указано</w:t>
            </w:r>
          </w:p>
        </w:tc>
      </w:tr>
      <w:tr w:rsidR="00E9485B" w:rsidRPr="009C2048" w14:paraId="0E021D9A" w14:textId="77777777" w:rsidTr="00E9485B">
        <w:tc>
          <w:tcPr>
            <w:tcW w:w="0" w:type="auto"/>
          </w:tcPr>
          <w:p w14:paraId="430D304C" w14:textId="5B53690B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Рассмотрение </w:t>
            </w:r>
            <w:r w:rsidRPr="00144D6F">
              <w:rPr>
                <w:sz w:val="24"/>
                <w:szCs w:val="24"/>
              </w:rPr>
              <w:t>правов</w:t>
            </w:r>
            <w:r>
              <w:rPr>
                <w:sz w:val="24"/>
                <w:szCs w:val="24"/>
              </w:rPr>
              <w:t>ым</w:t>
            </w:r>
            <w:r w:rsidRPr="00144D6F">
              <w:rPr>
                <w:sz w:val="24"/>
                <w:szCs w:val="24"/>
              </w:rPr>
              <w:t xml:space="preserve"> отдел</w:t>
            </w:r>
            <w:r>
              <w:rPr>
                <w:sz w:val="24"/>
                <w:szCs w:val="24"/>
              </w:rPr>
              <w:t>ом</w:t>
            </w:r>
          </w:p>
        </w:tc>
        <w:tc>
          <w:tcPr>
            <w:tcW w:w="0" w:type="auto"/>
          </w:tcPr>
          <w:p w14:paraId="6C029ACA" w14:textId="5268814C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3AF926A7" w14:textId="6077B16D" w:rsidR="00A55162" w:rsidRPr="009C2048" w:rsidRDefault="006A23F8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Проект договора, лист согласования</w:t>
            </w:r>
          </w:p>
        </w:tc>
        <w:tc>
          <w:tcPr>
            <w:tcW w:w="0" w:type="auto"/>
          </w:tcPr>
          <w:p w14:paraId="034CA478" w14:textId="71BD5168" w:rsidR="00A55162" w:rsidRPr="009C2048" w:rsidRDefault="006A23F8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="00144D6F" w:rsidRPr="00144D6F">
              <w:rPr>
                <w:sz w:val="24"/>
                <w:szCs w:val="24"/>
              </w:rPr>
              <w:t>ист согласования</w:t>
            </w:r>
          </w:p>
        </w:tc>
        <w:tc>
          <w:tcPr>
            <w:tcW w:w="0" w:type="auto"/>
          </w:tcPr>
          <w:p w14:paraId="2E4E543B" w14:textId="42409938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более 5 дней.</w:t>
            </w:r>
          </w:p>
        </w:tc>
      </w:tr>
      <w:tr w:rsidR="00E9485B" w:rsidRPr="009C2048" w14:paraId="6E2723FB" w14:textId="77777777" w:rsidTr="00E9485B">
        <w:tc>
          <w:tcPr>
            <w:tcW w:w="0" w:type="auto"/>
          </w:tcPr>
          <w:p w14:paraId="02364FFA" w14:textId="526B1BFF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44D6F">
              <w:rPr>
                <w:sz w:val="24"/>
                <w:szCs w:val="24"/>
              </w:rPr>
              <w:t>несение необходимых изменений в проект договора</w:t>
            </w:r>
          </w:p>
        </w:tc>
        <w:tc>
          <w:tcPr>
            <w:tcW w:w="0" w:type="auto"/>
          </w:tcPr>
          <w:p w14:paraId="78A6D1AE" w14:textId="140B084C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32C6F255" w14:textId="5079FC00" w:rsidR="00A55162" w:rsidRPr="009C2048" w:rsidRDefault="006A23F8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Проект договора с замечаниями</w:t>
            </w:r>
          </w:p>
        </w:tc>
        <w:tc>
          <w:tcPr>
            <w:tcW w:w="0" w:type="auto"/>
          </w:tcPr>
          <w:p w14:paraId="154B6380" w14:textId="49FAB8B9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договора</w:t>
            </w:r>
            <w:r w:rsidR="006A23F8">
              <w:rPr>
                <w:sz w:val="24"/>
                <w:szCs w:val="24"/>
              </w:rPr>
              <w:t xml:space="preserve">, </w:t>
            </w:r>
            <w:r w:rsidR="006A23F8" w:rsidRPr="006A23F8">
              <w:rPr>
                <w:sz w:val="24"/>
                <w:szCs w:val="24"/>
              </w:rPr>
              <w:t>лист замечаний</w:t>
            </w:r>
          </w:p>
        </w:tc>
        <w:tc>
          <w:tcPr>
            <w:tcW w:w="0" w:type="auto"/>
          </w:tcPr>
          <w:p w14:paraId="0834D6F5" w14:textId="4D54008A" w:rsidR="00A55162" w:rsidRPr="009C2048" w:rsidRDefault="00144D6F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более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дней.</w:t>
            </w:r>
          </w:p>
        </w:tc>
      </w:tr>
      <w:tr w:rsidR="00144D6F" w:rsidRPr="009C2048" w14:paraId="6530758D" w14:textId="77777777" w:rsidTr="00E9485B">
        <w:tc>
          <w:tcPr>
            <w:tcW w:w="0" w:type="auto"/>
          </w:tcPr>
          <w:p w14:paraId="4265E0A5" w14:textId="01878F96" w:rsidR="00144D6F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144D6F">
              <w:rPr>
                <w:sz w:val="24"/>
                <w:szCs w:val="24"/>
              </w:rPr>
              <w:t>ередает проект на согласование согласующим должностным лицам</w:t>
            </w:r>
          </w:p>
        </w:tc>
        <w:tc>
          <w:tcPr>
            <w:tcW w:w="0" w:type="auto"/>
          </w:tcPr>
          <w:p w14:paraId="5967E64B" w14:textId="62BAD695" w:rsidR="00144D6F" w:rsidRPr="00144D6F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01FAA89C" w14:textId="67C60AE0" w:rsidR="00144D6F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Проект договора, лист согласования</w:t>
            </w:r>
          </w:p>
        </w:tc>
        <w:tc>
          <w:tcPr>
            <w:tcW w:w="0" w:type="auto"/>
          </w:tcPr>
          <w:p w14:paraId="08232897" w14:textId="5881C28D" w:rsidR="00144D6F" w:rsidRPr="009C2048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Уведомление о готовности проекта договора</w:t>
            </w:r>
          </w:p>
        </w:tc>
        <w:tc>
          <w:tcPr>
            <w:tcW w:w="0" w:type="auto"/>
          </w:tcPr>
          <w:p w14:paraId="47D8DA03" w14:textId="2C051561" w:rsidR="00144D6F" w:rsidRDefault="006A23F8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6A23F8">
              <w:rPr>
                <w:sz w:val="24"/>
                <w:szCs w:val="24"/>
              </w:rPr>
              <w:t>Не более 2 дней (каждый)</w:t>
            </w:r>
          </w:p>
        </w:tc>
      </w:tr>
    </w:tbl>
    <w:p w14:paraId="31EBF5CB" w14:textId="49674E2A" w:rsidR="00A55162" w:rsidRPr="00E9485B" w:rsidRDefault="00E9485B" w:rsidP="00E9485B">
      <w:pPr>
        <w:pStyle w:val="ac"/>
      </w:pPr>
      <w:r>
        <w:t xml:space="preserve">Таблица </w:t>
      </w:r>
      <w:r>
        <w:t>4</w:t>
      </w:r>
      <w:r>
        <w:t xml:space="preserve"> – подпроцесс «</w:t>
      </w:r>
      <w:r w:rsidRPr="00E9485B">
        <w:t>Согласование договора с контрагентом</w:t>
      </w:r>
      <w:r>
        <w:t>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5"/>
        <w:gridCol w:w="1773"/>
        <w:gridCol w:w="1996"/>
        <w:gridCol w:w="1922"/>
        <w:gridCol w:w="1629"/>
      </w:tblGrid>
      <w:tr w:rsidR="00144D6F" w:rsidRPr="009C2048" w14:paraId="5D67E871" w14:textId="77777777" w:rsidTr="00E9485B">
        <w:tc>
          <w:tcPr>
            <w:tcW w:w="0" w:type="auto"/>
          </w:tcPr>
          <w:p w14:paraId="4A7019E5" w14:textId="77777777" w:rsidR="00144D6F" w:rsidRPr="009C2048" w:rsidRDefault="00144D6F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Наименование</w:t>
            </w:r>
          </w:p>
          <w:p w14:paraId="499E34CA" w14:textId="77777777" w:rsidR="00144D6F" w:rsidRPr="009C2048" w:rsidRDefault="00144D6F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операции</w:t>
            </w:r>
          </w:p>
        </w:tc>
        <w:tc>
          <w:tcPr>
            <w:tcW w:w="0" w:type="auto"/>
          </w:tcPr>
          <w:p w14:paraId="555C17FA" w14:textId="77777777" w:rsidR="00144D6F" w:rsidRPr="009C2048" w:rsidRDefault="00144D6F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</w:tcPr>
          <w:p w14:paraId="4910AF8E" w14:textId="77777777" w:rsidR="00144D6F" w:rsidRPr="009C2048" w:rsidRDefault="00144D6F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0" w:type="auto"/>
          </w:tcPr>
          <w:p w14:paraId="202BBD58" w14:textId="77777777" w:rsidR="00144D6F" w:rsidRPr="009C2048" w:rsidRDefault="00144D6F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0" w:type="auto"/>
          </w:tcPr>
          <w:p w14:paraId="490B9BE1" w14:textId="77777777" w:rsidR="00144D6F" w:rsidRPr="009C2048" w:rsidRDefault="00144D6F" w:rsidP="000B4E1E">
            <w:pPr>
              <w:pStyle w:val="1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144D6F" w:rsidRPr="009C2048" w14:paraId="506FA752" w14:textId="77777777" w:rsidTr="00E9485B">
        <w:tc>
          <w:tcPr>
            <w:tcW w:w="0" w:type="auto"/>
          </w:tcPr>
          <w:p w14:paraId="764D31DB" w14:textId="744F19E4" w:rsidR="00144D6F" w:rsidRPr="009C2048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Согласование договора с контрагентом</w:t>
            </w:r>
          </w:p>
        </w:tc>
        <w:tc>
          <w:tcPr>
            <w:tcW w:w="0" w:type="auto"/>
          </w:tcPr>
          <w:p w14:paraId="0A7E939A" w14:textId="14EF680D" w:rsidR="00144D6F" w:rsidRPr="009C2048" w:rsidRDefault="00AF1EA4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34F123EF" w14:textId="68956457" w:rsidR="00144D6F" w:rsidRPr="009C2048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проект договора</w:t>
            </w:r>
            <w:r>
              <w:rPr>
                <w:sz w:val="24"/>
                <w:szCs w:val="24"/>
              </w:rPr>
              <w:t xml:space="preserve">, </w:t>
            </w:r>
            <w:r w:rsidRPr="00144D6F">
              <w:rPr>
                <w:sz w:val="24"/>
                <w:szCs w:val="24"/>
              </w:rPr>
              <w:t>листом согласования</w:t>
            </w:r>
            <w:r>
              <w:rPr>
                <w:sz w:val="24"/>
                <w:szCs w:val="24"/>
              </w:rPr>
              <w:t xml:space="preserve">, </w:t>
            </w:r>
            <w:r w:rsidRPr="00144D6F">
              <w:rPr>
                <w:sz w:val="24"/>
                <w:szCs w:val="24"/>
              </w:rPr>
              <w:t>лист замечаний</w:t>
            </w:r>
          </w:p>
        </w:tc>
        <w:tc>
          <w:tcPr>
            <w:tcW w:w="0" w:type="auto"/>
          </w:tcPr>
          <w:p w14:paraId="21FC4904" w14:textId="125CF354" w:rsidR="00144D6F" w:rsidRPr="009C2048" w:rsidRDefault="00144D6F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Подписанный контрагентом </w:t>
            </w:r>
            <w:r w:rsidRPr="00144D6F"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0" w:type="auto"/>
          </w:tcPr>
          <w:p w14:paraId="6689D2FA" w14:textId="761442D4" w:rsidR="00144D6F" w:rsidRPr="009C2048" w:rsidRDefault="00CF00BD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не указано</w:t>
            </w:r>
          </w:p>
        </w:tc>
      </w:tr>
    </w:tbl>
    <w:p w14:paraId="3CDECD20" w14:textId="34878DC6" w:rsidR="00144D6F" w:rsidRPr="00E9485B" w:rsidRDefault="00E9485B" w:rsidP="00E9485B">
      <w:pPr>
        <w:pStyle w:val="ac"/>
      </w:pPr>
      <w:r>
        <w:lastRenderedPageBreak/>
        <w:t xml:space="preserve">Таблица </w:t>
      </w:r>
      <w:r>
        <w:t>5</w:t>
      </w:r>
      <w:r>
        <w:t xml:space="preserve"> – подпроцесс «</w:t>
      </w:r>
      <w:r w:rsidRPr="00E9485B">
        <w:t>Подписание договора</w:t>
      </w:r>
      <w:r>
        <w:t>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58"/>
        <w:gridCol w:w="1545"/>
        <w:gridCol w:w="2189"/>
        <w:gridCol w:w="2189"/>
        <w:gridCol w:w="1464"/>
      </w:tblGrid>
      <w:tr w:rsidR="00CF00BD" w:rsidRPr="009C2048" w14:paraId="54240B84" w14:textId="77777777" w:rsidTr="00CF00BD">
        <w:tc>
          <w:tcPr>
            <w:tcW w:w="0" w:type="auto"/>
          </w:tcPr>
          <w:p w14:paraId="1D60E1CD" w14:textId="77777777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Наименование</w:t>
            </w:r>
          </w:p>
          <w:p w14:paraId="28C33AEF" w14:textId="77777777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операции</w:t>
            </w:r>
          </w:p>
        </w:tc>
        <w:tc>
          <w:tcPr>
            <w:tcW w:w="0" w:type="auto"/>
          </w:tcPr>
          <w:p w14:paraId="64B8A4E9" w14:textId="77777777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</w:tcPr>
          <w:p w14:paraId="1A9B606E" w14:textId="77777777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0" w:type="auto"/>
          </w:tcPr>
          <w:p w14:paraId="55CF1102" w14:textId="77777777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0" w:type="auto"/>
          </w:tcPr>
          <w:p w14:paraId="03CC6AA6" w14:textId="77777777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9C2048"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CF00BD" w:rsidRPr="009C2048" w14:paraId="07D8D39F" w14:textId="77777777" w:rsidTr="00CF00BD">
        <w:tc>
          <w:tcPr>
            <w:tcW w:w="0" w:type="auto"/>
          </w:tcPr>
          <w:p w14:paraId="05DA9D0D" w14:textId="0347A934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312C31">
              <w:rPr>
                <w:sz w:val="24"/>
                <w:szCs w:val="24"/>
              </w:rPr>
              <w:t>переда</w:t>
            </w:r>
            <w:r>
              <w:rPr>
                <w:sz w:val="24"/>
                <w:szCs w:val="24"/>
              </w:rPr>
              <w:t>ча</w:t>
            </w:r>
            <w:r w:rsidRPr="00312C31">
              <w:rPr>
                <w:sz w:val="24"/>
                <w:szCs w:val="24"/>
              </w:rPr>
              <w:t xml:space="preserve"> договор</w:t>
            </w:r>
            <w:r>
              <w:rPr>
                <w:sz w:val="24"/>
                <w:szCs w:val="24"/>
              </w:rPr>
              <w:t>а</w:t>
            </w:r>
            <w:r w:rsidRPr="00312C31">
              <w:rPr>
                <w:sz w:val="24"/>
                <w:szCs w:val="24"/>
              </w:rPr>
              <w:t xml:space="preserve"> генеральн</w:t>
            </w:r>
            <w:r>
              <w:rPr>
                <w:sz w:val="24"/>
                <w:szCs w:val="24"/>
              </w:rPr>
              <w:t>ому</w:t>
            </w:r>
            <w:r w:rsidRPr="00312C31">
              <w:rPr>
                <w:sz w:val="24"/>
                <w:szCs w:val="24"/>
              </w:rPr>
              <w:t xml:space="preserve"> директор</w:t>
            </w:r>
            <w:r>
              <w:rPr>
                <w:sz w:val="24"/>
                <w:szCs w:val="24"/>
              </w:rPr>
              <w:t>у</w:t>
            </w:r>
          </w:p>
        </w:tc>
        <w:tc>
          <w:tcPr>
            <w:tcW w:w="0" w:type="auto"/>
          </w:tcPr>
          <w:p w14:paraId="2EC7A3E3" w14:textId="45E93FF1" w:rsidR="00312C31" w:rsidRPr="009C2048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3BE6FCBA" w14:textId="331A26D9" w:rsidR="00312C31" w:rsidRPr="009C2048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Согласованный проект договора</w:t>
            </w:r>
          </w:p>
        </w:tc>
        <w:tc>
          <w:tcPr>
            <w:tcW w:w="0" w:type="auto"/>
          </w:tcPr>
          <w:p w14:paraId="277A4D6E" w14:textId="2975512B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Подписанный генеральным директором договор</w:t>
            </w:r>
          </w:p>
        </w:tc>
        <w:tc>
          <w:tcPr>
            <w:tcW w:w="0" w:type="auto"/>
          </w:tcPr>
          <w:p w14:paraId="19F930FB" w14:textId="01A47244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Не более 2 дней.</w:t>
            </w:r>
          </w:p>
        </w:tc>
      </w:tr>
      <w:tr w:rsidR="00CF00BD" w:rsidRPr="009C2048" w14:paraId="73D60FD3" w14:textId="77777777" w:rsidTr="00CF00BD">
        <w:tc>
          <w:tcPr>
            <w:tcW w:w="0" w:type="auto"/>
          </w:tcPr>
          <w:p w14:paraId="243B2459" w14:textId="56AFD96E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312C31">
              <w:rPr>
                <w:sz w:val="24"/>
                <w:szCs w:val="24"/>
              </w:rPr>
              <w:t>переда</w:t>
            </w:r>
            <w:r>
              <w:rPr>
                <w:sz w:val="24"/>
                <w:szCs w:val="24"/>
              </w:rPr>
              <w:t>ча</w:t>
            </w:r>
            <w:r w:rsidRPr="00312C31">
              <w:rPr>
                <w:sz w:val="24"/>
                <w:szCs w:val="24"/>
              </w:rPr>
              <w:t xml:space="preserve"> договор</w:t>
            </w:r>
            <w:r>
              <w:rPr>
                <w:sz w:val="24"/>
                <w:szCs w:val="24"/>
              </w:rPr>
              <w:t>а</w:t>
            </w:r>
            <w:r w:rsidRPr="00312C31">
              <w:rPr>
                <w:sz w:val="24"/>
                <w:szCs w:val="24"/>
              </w:rPr>
              <w:t xml:space="preserve"> в службу управления делами</w:t>
            </w:r>
          </w:p>
        </w:tc>
        <w:tc>
          <w:tcPr>
            <w:tcW w:w="0" w:type="auto"/>
          </w:tcPr>
          <w:p w14:paraId="0BEE3CE8" w14:textId="369F9288" w:rsidR="00312C31" w:rsidRPr="009C2048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>Менеджера отдела продаж</w:t>
            </w:r>
          </w:p>
        </w:tc>
        <w:tc>
          <w:tcPr>
            <w:tcW w:w="0" w:type="auto"/>
          </w:tcPr>
          <w:p w14:paraId="4DA34A33" w14:textId="72B04C62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Подписанный генеральным директором договор</w:t>
            </w:r>
          </w:p>
        </w:tc>
        <w:tc>
          <w:tcPr>
            <w:tcW w:w="0" w:type="auto"/>
          </w:tcPr>
          <w:p w14:paraId="0C627008" w14:textId="002F6AEC" w:rsidR="00312C31" w:rsidRPr="009C2048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Переданный на регистрацию договор</w:t>
            </w:r>
          </w:p>
        </w:tc>
        <w:tc>
          <w:tcPr>
            <w:tcW w:w="0" w:type="auto"/>
          </w:tcPr>
          <w:p w14:paraId="37708CCB" w14:textId="09A33ACF" w:rsidR="00312C31" w:rsidRPr="009C2048" w:rsidRDefault="00312C31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 xml:space="preserve">Не более </w:t>
            </w:r>
            <w:r>
              <w:rPr>
                <w:sz w:val="24"/>
                <w:szCs w:val="24"/>
              </w:rPr>
              <w:t xml:space="preserve">1 </w:t>
            </w:r>
            <w:r w:rsidRPr="00144D6F">
              <w:rPr>
                <w:sz w:val="24"/>
                <w:szCs w:val="24"/>
              </w:rPr>
              <w:t>дн</w:t>
            </w:r>
            <w:r>
              <w:rPr>
                <w:sz w:val="24"/>
                <w:szCs w:val="24"/>
              </w:rPr>
              <w:t>я</w:t>
            </w:r>
            <w:r w:rsidRPr="00144D6F">
              <w:rPr>
                <w:sz w:val="24"/>
                <w:szCs w:val="24"/>
              </w:rPr>
              <w:t>.</w:t>
            </w:r>
          </w:p>
        </w:tc>
      </w:tr>
      <w:tr w:rsidR="00CF00BD" w:rsidRPr="009C2048" w14:paraId="79236DCF" w14:textId="77777777" w:rsidTr="00CF00BD">
        <w:tc>
          <w:tcPr>
            <w:tcW w:w="0" w:type="auto"/>
          </w:tcPr>
          <w:p w14:paraId="3E798EBE" w14:textId="6B180C54" w:rsidR="00AF1EA4" w:rsidRPr="00312C31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AF1EA4">
              <w:rPr>
                <w:sz w:val="24"/>
                <w:szCs w:val="24"/>
              </w:rPr>
              <w:t>егистрац</w:t>
            </w:r>
            <w:r>
              <w:rPr>
                <w:sz w:val="24"/>
                <w:szCs w:val="24"/>
              </w:rPr>
              <w:t>ия</w:t>
            </w:r>
            <w:r w:rsidRPr="00AF1EA4">
              <w:rPr>
                <w:sz w:val="24"/>
                <w:szCs w:val="24"/>
              </w:rPr>
              <w:t xml:space="preserve"> договор</w:t>
            </w:r>
            <w:r>
              <w:rPr>
                <w:sz w:val="24"/>
                <w:szCs w:val="24"/>
              </w:rPr>
              <w:t>а</w:t>
            </w:r>
            <w:r w:rsidRPr="00AF1EA4">
              <w:rPr>
                <w:sz w:val="24"/>
                <w:szCs w:val="24"/>
              </w:rPr>
              <w:t xml:space="preserve"> в журнале регистрации заключенных договоров и в системе электронного документооборота</w:t>
            </w:r>
          </w:p>
        </w:tc>
        <w:tc>
          <w:tcPr>
            <w:tcW w:w="0" w:type="auto"/>
          </w:tcPr>
          <w:p w14:paraId="5865DB99" w14:textId="2796B664" w:rsidR="00AF1EA4" w:rsidRPr="00312C31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312C31">
              <w:rPr>
                <w:sz w:val="24"/>
                <w:szCs w:val="24"/>
              </w:rPr>
              <w:t>лужба управления делами</w:t>
            </w:r>
          </w:p>
        </w:tc>
        <w:tc>
          <w:tcPr>
            <w:tcW w:w="0" w:type="auto"/>
          </w:tcPr>
          <w:p w14:paraId="56A66ED9" w14:textId="67DA861D" w:rsidR="00AF1EA4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Переданный на регистрацию договор</w:t>
            </w:r>
          </w:p>
        </w:tc>
        <w:tc>
          <w:tcPr>
            <w:tcW w:w="0" w:type="auto"/>
          </w:tcPr>
          <w:p w14:paraId="49F754BF" w14:textId="744A12DC" w:rsidR="00AF1EA4" w:rsidRPr="009C2048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Зарегистрированный договор</w:t>
            </w:r>
          </w:p>
        </w:tc>
        <w:tc>
          <w:tcPr>
            <w:tcW w:w="0" w:type="auto"/>
          </w:tcPr>
          <w:p w14:paraId="307AFC07" w14:textId="4F277D49" w:rsidR="00AF1EA4" w:rsidRPr="00144D6F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не указано</w:t>
            </w:r>
          </w:p>
        </w:tc>
      </w:tr>
      <w:tr w:rsidR="00CF00BD" w:rsidRPr="009C2048" w14:paraId="09AB72DD" w14:textId="77777777" w:rsidTr="00CF00BD">
        <w:tc>
          <w:tcPr>
            <w:tcW w:w="0" w:type="auto"/>
          </w:tcPr>
          <w:p w14:paraId="762A07D0" w14:textId="258D7470" w:rsidR="00312C31" w:rsidRPr="009C2048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312C31">
              <w:rPr>
                <w:sz w:val="24"/>
                <w:szCs w:val="24"/>
              </w:rPr>
              <w:t>аправл</w:t>
            </w:r>
            <w:r>
              <w:rPr>
                <w:sz w:val="24"/>
                <w:szCs w:val="24"/>
              </w:rPr>
              <w:t>ение</w:t>
            </w:r>
            <w:r w:rsidRPr="00312C3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договора </w:t>
            </w:r>
            <w:r w:rsidRPr="00312C31">
              <w:rPr>
                <w:sz w:val="24"/>
                <w:szCs w:val="24"/>
              </w:rPr>
              <w:t>контрагенту</w:t>
            </w:r>
          </w:p>
        </w:tc>
        <w:tc>
          <w:tcPr>
            <w:tcW w:w="0" w:type="auto"/>
          </w:tcPr>
          <w:p w14:paraId="457AA1A3" w14:textId="092266C5" w:rsidR="00312C31" w:rsidRPr="009C2048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312C31" w:rsidRPr="00312C31">
              <w:rPr>
                <w:sz w:val="24"/>
                <w:szCs w:val="24"/>
              </w:rPr>
              <w:t>лужба управления делами</w:t>
            </w:r>
            <w:r>
              <w:rPr>
                <w:sz w:val="24"/>
                <w:szCs w:val="24"/>
              </w:rPr>
              <w:t xml:space="preserve">, </w:t>
            </w:r>
            <w:r w:rsidRPr="00AF1EA4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0" w:type="auto"/>
          </w:tcPr>
          <w:p w14:paraId="0C97B36C" w14:textId="53412AC2" w:rsidR="00312C31" w:rsidRPr="009C2048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Зарегистрированный договор</w:t>
            </w:r>
          </w:p>
        </w:tc>
        <w:tc>
          <w:tcPr>
            <w:tcW w:w="0" w:type="auto"/>
          </w:tcPr>
          <w:p w14:paraId="32CAFB78" w14:textId="0620C0DC" w:rsidR="00312C31" w:rsidRPr="009C2048" w:rsidRDefault="00AF1EA4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AF1EA4">
              <w:rPr>
                <w:sz w:val="24"/>
                <w:szCs w:val="24"/>
              </w:rPr>
              <w:t>одписан</w:t>
            </w:r>
            <w:r>
              <w:rPr>
                <w:sz w:val="24"/>
                <w:szCs w:val="24"/>
              </w:rPr>
              <w:t>ный</w:t>
            </w:r>
            <w:r w:rsidRPr="00AF1EA4">
              <w:rPr>
                <w:sz w:val="24"/>
                <w:szCs w:val="24"/>
              </w:rPr>
              <w:t xml:space="preserve"> сторонами договора</w:t>
            </w:r>
            <w:r>
              <w:rPr>
                <w:sz w:val="24"/>
                <w:szCs w:val="24"/>
              </w:rPr>
              <w:t xml:space="preserve"> договор</w:t>
            </w:r>
          </w:p>
        </w:tc>
        <w:tc>
          <w:tcPr>
            <w:tcW w:w="0" w:type="auto"/>
          </w:tcPr>
          <w:p w14:paraId="301DFE24" w14:textId="1B87AB27" w:rsidR="00312C31" w:rsidRPr="009C2048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не указано</w:t>
            </w:r>
          </w:p>
        </w:tc>
      </w:tr>
      <w:tr w:rsidR="00CF00BD" w:rsidRPr="009C2048" w14:paraId="4F2A45EB" w14:textId="77777777" w:rsidTr="00CF00BD">
        <w:tc>
          <w:tcPr>
            <w:tcW w:w="0" w:type="auto"/>
          </w:tcPr>
          <w:p w14:paraId="3B43E15D" w14:textId="30F2D900" w:rsidR="00CF00BD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Контроль за направлением и возвратом подписанного договора</w:t>
            </w:r>
          </w:p>
        </w:tc>
        <w:tc>
          <w:tcPr>
            <w:tcW w:w="0" w:type="auto"/>
          </w:tcPr>
          <w:p w14:paraId="36297B63" w14:textId="7F348BA5" w:rsidR="00CF00BD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0" w:type="auto"/>
          </w:tcPr>
          <w:p w14:paraId="706F4D31" w14:textId="7BA10178" w:rsidR="00CF00BD" w:rsidRPr="00CF00BD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AF1EA4">
              <w:rPr>
                <w:sz w:val="24"/>
                <w:szCs w:val="24"/>
              </w:rPr>
              <w:t>одписан</w:t>
            </w:r>
            <w:r>
              <w:rPr>
                <w:sz w:val="24"/>
                <w:szCs w:val="24"/>
              </w:rPr>
              <w:t>ный</w:t>
            </w:r>
            <w:r w:rsidRPr="00AF1EA4">
              <w:rPr>
                <w:sz w:val="24"/>
                <w:szCs w:val="24"/>
              </w:rPr>
              <w:t xml:space="preserve"> сторонами договора</w:t>
            </w:r>
            <w:r>
              <w:rPr>
                <w:sz w:val="24"/>
                <w:szCs w:val="24"/>
              </w:rPr>
              <w:t xml:space="preserve"> договор</w:t>
            </w:r>
          </w:p>
        </w:tc>
        <w:tc>
          <w:tcPr>
            <w:tcW w:w="0" w:type="auto"/>
          </w:tcPr>
          <w:p w14:paraId="78F154E5" w14:textId="0B9965A9" w:rsidR="00CF00BD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Полученный экземпляр договора от контрагента</w:t>
            </w:r>
          </w:p>
        </w:tc>
        <w:tc>
          <w:tcPr>
            <w:tcW w:w="0" w:type="auto"/>
          </w:tcPr>
          <w:p w14:paraId="5D52DE62" w14:textId="4190076D" w:rsidR="00CF00BD" w:rsidRPr="00CF00BD" w:rsidRDefault="00CF00BD" w:rsidP="00CF00BD">
            <w:pPr>
              <w:pStyle w:val="1"/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не указано</w:t>
            </w:r>
          </w:p>
        </w:tc>
      </w:tr>
      <w:tr w:rsidR="00CF00BD" w:rsidRPr="009C2048" w14:paraId="4D55E124" w14:textId="77777777" w:rsidTr="00CF00BD">
        <w:tc>
          <w:tcPr>
            <w:tcW w:w="0" w:type="auto"/>
          </w:tcPr>
          <w:p w14:paraId="39671783" w14:textId="4D0B2B81" w:rsidR="00312C31" w:rsidRPr="009C2048" w:rsidRDefault="00AF1EA4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</w:t>
            </w:r>
            <w:r w:rsidR="00E9485B">
              <w:rPr>
                <w:sz w:val="24"/>
                <w:szCs w:val="24"/>
              </w:rPr>
              <w:t>ка договора</w:t>
            </w:r>
            <w:r>
              <w:rPr>
                <w:sz w:val="24"/>
                <w:szCs w:val="24"/>
              </w:rPr>
              <w:t xml:space="preserve"> </w:t>
            </w:r>
            <w:r w:rsidRPr="00AF1EA4">
              <w:rPr>
                <w:sz w:val="24"/>
                <w:szCs w:val="24"/>
              </w:rPr>
              <w:t>главному бухгалтеру</w:t>
            </w:r>
          </w:p>
        </w:tc>
        <w:tc>
          <w:tcPr>
            <w:tcW w:w="0" w:type="auto"/>
          </w:tcPr>
          <w:p w14:paraId="42FDCDD0" w14:textId="34D75FEE" w:rsidR="00312C31" w:rsidRPr="009C2048" w:rsidRDefault="00AF1EA4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AF1EA4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0" w:type="auto"/>
          </w:tcPr>
          <w:p w14:paraId="1DCD7A82" w14:textId="78CC82E2" w:rsidR="00312C31" w:rsidRPr="009C2048" w:rsidRDefault="00AF1EA4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AF1EA4">
              <w:rPr>
                <w:sz w:val="24"/>
                <w:szCs w:val="24"/>
              </w:rPr>
              <w:t>одписан</w:t>
            </w:r>
            <w:r>
              <w:rPr>
                <w:sz w:val="24"/>
                <w:szCs w:val="24"/>
              </w:rPr>
              <w:t>ный</w:t>
            </w:r>
            <w:r w:rsidRPr="00AF1EA4">
              <w:rPr>
                <w:sz w:val="24"/>
                <w:szCs w:val="24"/>
              </w:rPr>
              <w:t xml:space="preserve"> сторонами договора</w:t>
            </w:r>
            <w:r>
              <w:rPr>
                <w:sz w:val="24"/>
                <w:szCs w:val="24"/>
              </w:rPr>
              <w:t xml:space="preserve"> договор</w:t>
            </w:r>
          </w:p>
        </w:tc>
        <w:tc>
          <w:tcPr>
            <w:tcW w:w="0" w:type="auto"/>
          </w:tcPr>
          <w:p w14:paraId="6EE18DD0" w14:textId="7A3A7FE5" w:rsidR="00312C31" w:rsidRPr="009C2048" w:rsidRDefault="00CF00BD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CF00BD">
              <w:rPr>
                <w:sz w:val="24"/>
                <w:szCs w:val="24"/>
              </w:rPr>
              <w:t>Копия договора</w:t>
            </w:r>
          </w:p>
        </w:tc>
        <w:tc>
          <w:tcPr>
            <w:tcW w:w="0" w:type="auto"/>
          </w:tcPr>
          <w:p w14:paraId="5E0A546E" w14:textId="5CE3FFE7" w:rsidR="00312C31" w:rsidRPr="009C2048" w:rsidRDefault="00AF1EA4" w:rsidP="000B4E1E">
            <w:pPr>
              <w:pStyle w:val="1"/>
              <w:spacing w:line="240" w:lineRule="auto"/>
              <w:ind w:firstLine="0"/>
              <w:rPr>
                <w:sz w:val="24"/>
                <w:szCs w:val="24"/>
              </w:rPr>
            </w:pPr>
            <w:r w:rsidRPr="00144D6F">
              <w:rPr>
                <w:sz w:val="24"/>
                <w:szCs w:val="24"/>
              </w:rPr>
              <w:t xml:space="preserve">Не более </w:t>
            </w:r>
            <w:r>
              <w:rPr>
                <w:sz w:val="24"/>
                <w:szCs w:val="24"/>
              </w:rPr>
              <w:t xml:space="preserve">1 </w:t>
            </w:r>
            <w:r w:rsidRPr="00144D6F">
              <w:rPr>
                <w:sz w:val="24"/>
                <w:szCs w:val="24"/>
              </w:rPr>
              <w:t>дн</w:t>
            </w:r>
            <w:r>
              <w:rPr>
                <w:sz w:val="24"/>
                <w:szCs w:val="24"/>
              </w:rPr>
              <w:t>я</w:t>
            </w:r>
          </w:p>
        </w:tc>
      </w:tr>
    </w:tbl>
    <w:p w14:paraId="2CFCF659" w14:textId="77777777" w:rsidR="00E9485B" w:rsidRDefault="00E9485B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</w:p>
    <w:p w14:paraId="642B77E3" w14:textId="0E88B10D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2A33373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9F9C9DF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 литература</w:t>
      </w:r>
    </w:p>
    <w:p w14:paraId="7EC25D0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0177E0D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 рабочая тетрадь. — М.: РТУ МИРЭА, 2023.</w:t>
      </w:r>
    </w:p>
    <w:p w14:paraId="6EF93EFE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6AF27A87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 литература</w:t>
      </w:r>
    </w:p>
    <w:p w14:paraId="735373C4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Грекул В. И., Коровкина Н. Л., Левочкина Г. А. Проектирование информационных систем [Электронный ресурс]: Учебник и практикум для вузов. — Москва: Юрайт, 2020. - 385 с.</w:t>
      </w:r>
    </w:p>
    <w:p w14:paraId="638D279A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Каменнова М. С., Крохин В. В., Машков И. В. Моделирование бизнес-процессов. В 2 ч. Часть 1 [Электронный ресурс]: Учебник и практикум для вузов. — Москва: Юрайт, 2021. — 282 с.</w:t>
      </w:r>
    </w:p>
    <w:p w14:paraId="39353376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Сильвер Б. BPMN – Метод и стиль / Брюс Сильвер; Пер с англ. — 2-е изд. — Астана: Zerde Publishing, 2025 — 188 c.</w:t>
      </w:r>
    </w:p>
    <w:p w14:paraId="4903FAA7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38B3A8C4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5F5E47B6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3EF1E929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Борознов О. Введение в BPMN — Официальный сайт компании Optimacons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84"/>
    <w:rsid w:val="00006288"/>
    <w:rsid w:val="000118AA"/>
    <w:rsid w:val="00020AAC"/>
    <w:rsid w:val="000214BA"/>
    <w:rsid w:val="000D4341"/>
    <w:rsid w:val="00121551"/>
    <w:rsid w:val="00144D6F"/>
    <w:rsid w:val="00162742"/>
    <w:rsid w:val="00182315"/>
    <w:rsid w:val="0020168E"/>
    <w:rsid w:val="00204570"/>
    <w:rsid w:val="00225B66"/>
    <w:rsid w:val="00282B48"/>
    <w:rsid w:val="002C148D"/>
    <w:rsid w:val="002C29E7"/>
    <w:rsid w:val="003025AC"/>
    <w:rsid w:val="00312C31"/>
    <w:rsid w:val="00326046"/>
    <w:rsid w:val="00332055"/>
    <w:rsid w:val="003568D7"/>
    <w:rsid w:val="00367BF0"/>
    <w:rsid w:val="003813C1"/>
    <w:rsid w:val="003A1284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27C49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A23F8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C2048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55162"/>
    <w:rsid w:val="00A62FC4"/>
    <w:rsid w:val="00AB355A"/>
    <w:rsid w:val="00AC4D1B"/>
    <w:rsid w:val="00AF1EA4"/>
    <w:rsid w:val="00B1190C"/>
    <w:rsid w:val="00B442F8"/>
    <w:rsid w:val="00B61F70"/>
    <w:rsid w:val="00B62FC6"/>
    <w:rsid w:val="00B77475"/>
    <w:rsid w:val="00B83D4C"/>
    <w:rsid w:val="00B97C75"/>
    <w:rsid w:val="00C46684"/>
    <w:rsid w:val="00C54571"/>
    <w:rsid w:val="00C57B6D"/>
    <w:rsid w:val="00CC2940"/>
    <w:rsid w:val="00CE750F"/>
    <w:rsid w:val="00CF00BD"/>
    <w:rsid w:val="00D159CB"/>
    <w:rsid w:val="00D167CB"/>
    <w:rsid w:val="00D45D73"/>
    <w:rsid w:val="00D7512E"/>
    <w:rsid w:val="00DA50D7"/>
    <w:rsid w:val="00DF6BE5"/>
    <w:rsid w:val="00E50009"/>
    <w:rsid w:val="00E8449B"/>
    <w:rsid w:val="00E9485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B55C"/>
  <w15:docId w15:val="{94DCEB8C-863A-4292-A8D1-4BE565F6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312C31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99</TotalTime>
  <Pages>5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3</cp:revision>
  <dcterms:created xsi:type="dcterms:W3CDTF">2025-10-15T06:16:00Z</dcterms:created>
  <dcterms:modified xsi:type="dcterms:W3CDTF">2025-10-15T07:55:00Z</dcterms:modified>
</cp:coreProperties>
</file>